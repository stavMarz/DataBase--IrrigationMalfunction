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E3EB5" w14:textId="77777777" w:rsidR="0046786F" w:rsidRPr="00580E27" w:rsidRDefault="0046786F" w:rsidP="00580E27">
      <w:pPr>
        <w:ind w:leftChars="673" w:left="1615" w:rightChars="673" w:right="1615"/>
        <w:jc w:val="center"/>
        <w:rPr>
          <w:rFonts w:ascii="Arial" w:hAnsi="Arial" w:cs="Arial"/>
          <w:b/>
          <w:bCs/>
          <w:sz w:val="28"/>
          <w:szCs w:val="28"/>
          <w:u w:val="single"/>
          <w:rtl/>
        </w:rPr>
      </w:pPr>
      <w:r w:rsidRPr="00580E27">
        <w:rPr>
          <w:rFonts w:ascii="Arial" w:hAnsi="Arial" w:cs="Arial" w:hint="cs"/>
          <w:b/>
          <w:bCs/>
          <w:sz w:val="28"/>
          <w:szCs w:val="28"/>
          <w:u w:val="single"/>
          <w:rtl/>
        </w:rPr>
        <w:t>טופס בדיקת סתימת טפטפות</w:t>
      </w:r>
    </w:p>
    <w:p w14:paraId="646850B0" w14:textId="77777777" w:rsidR="00867B44" w:rsidRDefault="00867B44" w:rsidP="00867B44">
      <w:pPr>
        <w:spacing w:line="480" w:lineRule="auto"/>
        <w:ind w:left="1615" w:rightChars="525" w:right="1260"/>
        <w:rPr>
          <w:rFonts w:ascii="Arial" w:hAnsi="Arial" w:cs="Arial"/>
          <w:b/>
          <w:bCs/>
          <w:rtl/>
        </w:rPr>
      </w:pPr>
    </w:p>
    <w:tbl>
      <w:tblPr>
        <w:tblStyle w:val="a6"/>
        <w:bidiVisual/>
        <w:tblW w:w="0" w:type="auto"/>
        <w:tblInd w:w="1368" w:type="dxa"/>
        <w:tblLook w:val="01E0" w:firstRow="1" w:lastRow="1" w:firstColumn="1" w:lastColumn="1" w:noHBand="0" w:noVBand="0"/>
      </w:tblPr>
      <w:tblGrid>
        <w:gridCol w:w="3060"/>
        <w:gridCol w:w="5580"/>
      </w:tblGrid>
      <w:tr w:rsidR="00867B44" w:rsidRPr="003F5864" w14:paraId="29925AA4" w14:textId="77777777" w:rsidTr="003F5864">
        <w:tc>
          <w:tcPr>
            <w:tcW w:w="3060" w:type="dxa"/>
            <w:vAlign w:val="center"/>
          </w:tcPr>
          <w:p w14:paraId="10EC4CDA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תאריך:</w:t>
            </w:r>
            <w:r w:rsidRPr="003F5864">
              <w:rPr>
                <w:rFonts w:ascii="Arial" w:hAnsi="Arial" w:cs="Arial" w:hint="cs"/>
                <w:rtl/>
              </w:rPr>
              <w:tab/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544D03A9" w14:textId="77777777" w:rsidR="00867B44" w:rsidRPr="003F5864" w:rsidRDefault="003F586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01.9.2022</w:t>
            </w:r>
          </w:p>
        </w:tc>
      </w:tr>
      <w:tr w:rsidR="00867B44" w:rsidRPr="003F5864" w14:paraId="52ED1D66" w14:textId="77777777" w:rsidTr="003F5864">
        <w:tc>
          <w:tcPr>
            <w:tcW w:w="3060" w:type="dxa"/>
            <w:vAlign w:val="center"/>
          </w:tcPr>
          <w:p w14:paraId="6EABFCCC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סוג טפטפת: וגיל:</w:t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570E194A" w14:textId="77777777" w:rsidR="00867B44" w:rsidRPr="003F5864" w:rsidRDefault="003F586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proofErr w:type="spellStart"/>
            <w:r w:rsidRPr="003F5864">
              <w:rPr>
                <w:rFonts w:ascii="Arial" w:hAnsi="Arial" w:cs="Arial" w:hint="cs"/>
                <w:rtl/>
              </w:rPr>
              <w:t>יונירם</w:t>
            </w:r>
            <w:proofErr w:type="spellEnd"/>
            <w:r w:rsidR="00756EE0">
              <w:rPr>
                <w:rFonts w:ascii="Arial" w:hAnsi="Arial" w:cs="Arial" w:hint="cs"/>
                <w:rtl/>
              </w:rPr>
              <w:t xml:space="preserve"> אנטי סיפון</w:t>
            </w:r>
            <w:r w:rsidRPr="003F5864">
              <w:rPr>
                <w:rFonts w:ascii="Arial" w:hAnsi="Arial" w:cs="Arial" w:hint="cs"/>
                <w:rtl/>
              </w:rPr>
              <w:t>, 20-1.6</w:t>
            </w:r>
          </w:p>
        </w:tc>
      </w:tr>
      <w:tr w:rsidR="00867B44" w:rsidRPr="003F5864" w14:paraId="16F4E05E" w14:textId="77777777" w:rsidTr="003F5864">
        <w:tc>
          <w:tcPr>
            <w:tcW w:w="3060" w:type="dxa"/>
            <w:vAlign w:val="center"/>
          </w:tcPr>
          <w:p w14:paraId="6D8DB302" w14:textId="77777777" w:rsidR="00867B44" w:rsidRPr="003F5864" w:rsidRDefault="003F586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אתר</w:t>
            </w:r>
            <w:r w:rsidR="00867B44" w:rsidRPr="003F5864">
              <w:rPr>
                <w:rFonts w:ascii="Arial" w:hAnsi="Arial" w:cs="Arial" w:hint="cs"/>
                <w:rtl/>
              </w:rPr>
              <w:t>:</w:t>
            </w:r>
            <w:r w:rsidR="00867B44"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70195593" w14:textId="77777777" w:rsidR="00867B44" w:rsidRPr="003F5864" w:rsidRDefault="003F586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חוחובה ישראל, שדה דוד</w:t>
            </w:r>
          </w:p>
        </w:tc>
      </w:tr>
      <w:tr w:rsidR="00867B44" w:rsidRPr="003F5864" w14:paraId="1DEBD237" w14:textId="77777777" w:rsidTr="003F5864">
        <w:tc>
          <w:tcPr>
            <w:tcW w:w="3060" w:type="dxa"/>
            <w:vAlign w:val="center"/>
          </w:tcPr>
          <w:p w14:paraId="4B502248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מקור המים:</w:t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5C3FFD78" w14:textId="77777777" w:rsidR="00867B44" w:rsidRPr="003F5864" w:rsidRDefault="00867B4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</w:p>
        </w:tc>
      </w:tr>
      <w:tr w:rsidR="002F582B" w:rsidRPr="003F5864" w14:paraId="28BE6160" w14:textId="77777777" w:rsidTr="003F5864">
        <w:trPr>
          <w:trHeight w:val="210"/>
        </w:trPr>
        <w:tc>
          <w:tcPr>
            <w:tcW w:w="3060" w:type="dxa"/>
            <w:vAlign w:val="center"/>
          </w:tcPr>
          <w:p w14:paraId="7AEC57DA" w14:textId="77777777" w:rsidR="002F582B" w:rsidRPr="003F5864" w:rsidRDefault="002F582B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גידול ושיטה:</w:t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57F33829" w14:textId="77777777" w:rsidR="002F582B" w:rsidRPr="003F5864" w:rsidRDefault="003F586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טפטוף טמון</w:t>
            </w:r>
          </w:p>
        </w:tc>
      </w:tr>
      <w:tr w:rsidR="002F582B" w:rsidRPr="003F5864" w14:paraId="76F04A10" w14:textId="77777777" w:rsidTr="003F5864">
        <w:trPr>
          <w:trHeight w:val="210"/>
        </w:trPr>
        <w:tc>
          <w:tcPr>
            <w:tcW w:w="3060" w:type="dxa"/>
            <w:vAlign w:val="center"/>
          </w:tcPr>
          <w:p w14:paraId="2AAA699B" w14:textId="77777777" w:rsidR="002F582B" w:rsidRPr="003F5864" w:rsidRDefault="00A81B8A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דווח מהשטח:</w:t>
            </w:r>
          </w:p>
        </w:tc>
        <w:tc>
          <w:tcPr>
            <w:tcW w:w="5580" w:type="dxa"/>
            <w:vAlign w:val="center"/>
          </w:tcPr>
          <w:p w14:paraId="66A22EF5" w14:textId="77777777" w:rsidR="002F582B" w:rsidRPr="003F5864" w:rsidRDefault="003F586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בדיקת חריגת ספיקות בעקבות מעקב טמפרטורה בצמחים, כאינדיקציה לבעיות השקיה</w:t>
            </w:r>
          </w:p>
        </w:tc>
      </w:tr>
      <w:tr w:rsidR="00B15731" w:rsidRPr="003F5864" w14:paraId="35C56DD8" w14:textId="77777777" w:rsidTr="00B15731">
        <w:tc>
          <w:tcPr>
            <w:tcW w:w="8640" w:type="dxa"/>
            <w:gridSpan w:val="2"/>
            <w:shd w:val="clear" w:color="auto" w:fill="D9D9D9" w:themeFill="background1" w:themeFillShade="D9"/>
            <w:vAlign w:val="center"/>
          </w:tcPr>
          <w:p w14:paraId="7B563894" w14:textId="77777777" w:rsidR="00B15731" w:rsidRPr="003F5864" w:rsidRDefault="00B15731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ממצאים חיצוניים:</w:t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</w:tr>
      <w:tr w:rsidR="00867B44" w:rsidRPr="003F5864" w14:paraId="0764220C" w14:textId="77777777" w:rsidTr="003F5864">
        <w:tc>
          <w:tcPr>
            <w:tcW w:w="3060" w:type="dxa"/>
            <w:vAlign w:val="center"/>
          </w:tcPr>
          <w:p w14:paraId="7213B67B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 xml:space="preserve">  על השלוחה:</w:t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794C83AB" w14:textId="77777777" w:rsidR="00867B44" w:rsidRPr="003F5864" w:rsidRDefault="003F586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כיסוי בבוץ.</w:t>
            </w:r>
          </w:p>
        </w:tc>
      </w:tr>
      <w:tr w:rsidR="00867B44" w:rsidRPr="003F5864" w14:paraId="09619888" w14:textId="77777777" w:rsidTr="003F5864">
        <w:tc>
          <w:tcPr>
            <w:tcW w:w="3060" w:type="dxa"/>
            <w:vAlign w:val="center"/>
          </w:tcPr>
          <w:p w14:paraId="277AE1A1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סביב הפתח:</w:t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302EAAF7" w14:textId="77777777" w:rsidR="00867B44" w:rsidRPr="003F5864" w:rsidRDefault="003F5864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אין ממצאים מיוחדים</w:t>
            </w:r>
          </w:p>
        </w:tc>
      </w:tr>
      <w:tr w:rsidR="00867B44" w:rsidRPr="003F5864" w14:paraId="710FF664" w14:textId="77777777" w:rsidTr="003F5864">
        <w:tc>
          <w:tcPr>
            <w:tcW w:w="3060" w:type="dxa"/>
            <w:vAlign w:val="center"/>
          </w:tcPr>
          <w:p w14:paraId="002541DF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 xml:space="preserve"> בנקב :</w:t>
            </w:r>
            <w:r w:rsidRPr="003F5864">
              <w:rPr>
                <w:rFonts w:ascii="Arial" w:hAnsi="Arial" w:cs="Arial" w:hint="cs"/>
                <w:rtl/>
              </w:rPr>
              <w:tab/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305CBEC9" w14:textId="77777777" w:rsidR="00B15731" w:rsidRPr="003F5864" w:rsidRDefault="003F5864" w:rsidP="00B15731">
            <w:pPr>
              <w:spacing w:line="276" w:lineRule="auto"/>
              <w:ind w:rightChars="525" w:right="126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 xml:space="preserve">בחלק מהטפטפות (חוסר) רואים </w:t>
            </w:r>
            <w:proofErr w:type="spellStart"/>
            <w:r>
              <w:rPr>
                <w:rFonts w:ascii="Arial" w:hAnsi="Arial" w:cs="Arial" w:hint="cs"/>
                <w:rtl/>
              </w:rPr>
              <w:t>שורשון</w:t>
            </w:r>
            <w:proofErr w:type="spellEnd"/>
          </w:p>
        </w:tc>
      </w:tr>
      <w:tr w:rsidR="00B15731" w:rsidRPr="003F5864" w14:paraId="31C33D35" w14:textId="77777777" w:rsidTr="00B15731">
        <w:tc>
          <w:tcPr>
            <w:tcW w:w="8640" w:type="dxa"/>
            <w:gridSpan w:val="2"/>
            <w:shd w:val="clear" w:color="auto" w:fill="D9D9D9" w:themeFill="background1" w:themeFillShade="D9"/>
            <w:vAlign w:val="center"/>
          </w:tcPr>
          <w:p w14:paraId="0C6C4C99" w14:textId="77777777" w:rsidR="00B15731" w:rsidRPr="003F5864" w:rsidRDefault="00B15731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בשלוחת הטפטוף:</w:t>
            </w:r>
          </w:p>
        </w:tc>
      </w:tr>
      <w:tr w:rsidR="00867B44" w:rsidRPr="003F5864" w14:paraId="64A6C54C" w14:textId="77777777" w:rsidTr="003F5864">
        <w:tc>
          <w:tcPr>
            <w:tcW w:w="3060" w:type="dxa"/>
            <w:vAlign w:val="center"/>
          </w:tcPr>
          <w:p w14:paraId="2A0FF9DD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מיקום משקעים:</w:t>
            </w:r>
          </w:p>
        </w:tc>
        <w:tc>
          <w:tcPr>
            <w:tcW w:w="5580" w:type="dxa"/>
            <w:vAlign w:val="center"/>
          </w:tcPr>
          <w:p w14:paraId="41F1646F" w14:textId="77777777" w:rsidR="00867B44" w:rsidRPr="003F5864" w:rsidRDefault="00B15731" w:rsidP="00B15731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פטינה אפורה דקיקה משני צדי השלוחה</w:t>
            </w:r>
            <w:r w:rsidR="00C274F6">
              <w:rPr>
                <w:rFonts w:ascii="Arial" w:hAnsi="Arial" w:cs="Arial" w:hint="cs"/>
                <w:rtl/>
              </w:rPr>
              <w:t xml:space="preserve"> (תמונה 1)</w:t>
            </w:r>
          </w:p>
        </w:tc>
      </w:tr>
      <w:tr w:rsidR="00867B44" w:rsidRPr="003F5864" w14:paraId="4C74AF05" w14:textId="77777777" w:rsidTr="003F5864">
        <w:tc>
          <w:tcPr>
            <w:tcW w:w="3060" w:type="dxa"/>
            <w:vAlign w:val="center"/>
          </w:tcPr>
          <w:p w14:paraId="6CEBDFAE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 xml:space="preserve">  הרכב משקעים:</w:t>
            </w:r>
          </w:p>
        </w:tc>
        <w:tc>
          <w:tcPr>
            <w:tcW w:w="5580" w:type="dxa"/>
            <w:vAlign w:val="center"/>
          </w:tcPr>
          <w:p w14:paraId="2FF105B5" w14:textId="77777777" w:rsidR="00867B44" w:rsidRPr="003F5864" w:rsidRDefault="00C274F6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משקע לא מגיב לחומצה. </w:t>
            </w:r>
            <w:r w:rsidR="00B15731">
              <w:rPr>
                <w:rFonts w:ascii="Arial" w:hAnsi="Arial" w:cs="Arial" w:hint="cs"/>
                <w:rtl/>
              </w:rPr>
              <w:t>לא נבדק</w:t>
            </w:r>
          </w:p>
        </w:tc>
      </w:tr>
      <w:tr w:rsidR="00B15731" w:rsidRPr="003F5864" w14:paraId="31499E74" w14:textId="77777777" w:rsidTr="00B15731">
        <w:tc>
          <w:tcPr>
            <w:tcW w:w="8640" w:type="dxa"/>
            <w:gridSpan w:val="2"/>
            <w:shd w:val="clear" w:color="auto" w:fill="D9D9D9" w:themeFill="background1" w:themeFillShade="D9"/>
            <w:vAlign w:val="center"/>
          </w:tcPr>
          <w:p w14:paraId="336B2A7C" w14:textId="77777777" w:rsidR="00B15731" w:rsidRPr="003F5864" w:rsidRDefault="00B15731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משקעים בטפטפת:</w:t>
            </w:r>
          </w:p>
        </w:tc>
      </w:tr>
      <w:tr w:rsidR="00867B44" w:rsidRPr="003F5864" w14:paraId="2292F63B" w14:textId="77777777" w:rsidTr="003F5864">
        <w:tc>
          <w:tcPr>
            <w:tcW w:w="3060" w:type="dxa"/>
            <w:vAlign w:val="center"/>
          </w:tcPr>
          <w:p w14:paraId="7050A5F3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פילטר כניסה</w:t>
            </w:r>
          </w:p>
        </w:tc>
        <w:tc>
          <w:tcPr>
            <w:tcW w:w="5580" w:type="dxa"/>
            <w:vAlign w:val="center"/>
          </w:tcPr>
          <w:p w14:paraId="60FB4500" w14:textId="77777777" w:rsidR="00867B44" w:rsidRPr="003F5864" w:rsidRDefault="00B15731" w:rsidP="00C85B7F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משקע משולב של חומר אורגני ואבנית. מתנקה בחומצה (תמונות 2)</w:t>
            </w:r>
          </w:p>
        </w:tc>
      </w:tr>
      <w:tr w:rsidR="00867B44" w:rsidRPr="003F5864" w14:paraId="54A5492F" w14:textId="77777777" w:rsidTr="003F5864">
        <w:tc>
          <w:tcPr>
            <w:tcW w:w="3060" w:type="dxa"/>
            <w:vAlign w:val="center"/>
          </w:tcPr>
          <w:p w14:paraId="7AFCF81E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</w:rPr>
            </w:pPr>
            <w:r w:rsidRPr="003F5864">
              <w:rPr>
                <w:rFonts w:ascii="Arial" w:hAnsi="Arial" w:cs="Arial" w:hint="cs"/>
                <w:rtl/>
              </w:rPr>
              <w:t>מבוך:</w:t>
            </w:r>
            <w:r w:rsidRPr="003F5864">
              <w:rPr>
                <w:rFonts w:ascii="Arial" w:hAnsi="Arial" w:cs="Arial" w:hint="cs"/>
                <w:rtl/>
              </w:rPr>
              <w:tab/>
              <w:t xml:space="preserve">          </w:t>
            </w:r>
          </w:p>
        </w:tc>
        <w:tc>
          <w:tcPr>
            <w:tcW w:w="5580" w:type="dxa"/>
            <w:vAlign w:val="center"/>
          </w:tcPr>
          <w:p w14:paraId="55C78A10" w14:textId="77777777" w:rsidR="00867B44" w:rsidRDefault="00C85B7F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משקע אבנית עם חומר אורגני (תמונה 2).</w:t>
            </w:r>
          </w:p>
          <w:p w14:paraId="630868B1" w14:textId="77777777" w:rsidR="00C85B7F" w:rsidRPr="003F5864" w:rsidRDefault="00C85B7F" w:rsidP="00C85B7F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בטפטפות סתומות רואים שורש (תמונה 3)</w:t>
            </w:r>
          </w:p>
        </w:tc>
      </w:tr>
      <w:tr w:rsidR="00867B44" w:rsidRPr="003F5864" w14:paraId="78E54DB8" w14:textId="77777777" w:rsidTr="003F5864">
        <w:tc>
          <w:tcPr>
            <w:tcW w:w="3060" w:type="dxa"/>
            <w:vAlign w:val="center"/>
          </w:tcPr>
          <w:p w14:paraId="63F565B7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</w:rPr>
            </w:pPr>
            <w:r w:rsidRPr="003F5864">
              <w:rPr>
                <w:rFonts w:ascii="Arial" w:hAnsi="Arial" w:cs="Arial" w:hint="cs"/>
                <w:rtl/>
              </w:rPr>
              <w:t xml:space="preserve">תא ויסות:     </w:t>
            </w:r>
          </w:p>
        </w:tc>
        <w:tc>
          <w:tcPr>
            <w:tcW w:w="5580" w:type="dxa"/>
            <w:vAlign w:val="center"/>
          </w:tcPr>
          <w:p w14:paraId="584C0EEC" w14:textId="77777777" w:rsidR="00867B44" w:rsidRPr="003F5864" w:rsidRDefault="00C85B7F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 xml:space="preserve">דומה למבוך </w:t>
            </w:r>
          </w:p>
        </w:tc>
      </w:tr>
      <w:tr w:rsidR="00867B44" w:rsidRPr="003F5864" w14:paraId="320437E1" w14:textId="77777777" w:rsidTr="003F5864">
        <w:tc>
          <w:tcPr>
            <w:tcW w:w="3060" w:type="dxa"/>
            <w:vAlign w:val="center"/>
          </w:tcPr>
          <w:p w14:paraId="0FE391D2" w14:textId="77777777" w:rsidR="00867B44" w:rsidRPr="003F5864" w:rsidRDefault="00C85B7F" w:rsidP="003F5864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דיאפרגמה</w:t>
            </w:r>
            <w:r w:rsidR="00867B44" w:rsidRPr="003F5864">
              <w:rPr>
                <w:rFonts w:ascii="Arial" w:hAnsi="Arial" w:cs="Arial" w:hint="cs"/>
                <w:rtl/>
              </w:rPr>
              <w:t>:</w:t>
            </w:r>
            <w:r w:rsidR="00867B44"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285DD013" w14:textId="77777777" w:rsidR="00867B44" w:rsidRPr="003F5864" w:rsidRDefault="00C85B7F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משקע אבנית עם חומר אורגני, מתנקה בחומצה (תמונה 4)</w:t>
            </w:r>
          </w:p>
        </w:tc>
      </w:tr>
      <w:tr w:rsidR="00867B44" w:rsidRPr="003F5864" w14:paraId="30C78BE9" w14:textId="77777777" w:rsidTr="003F5864">
        <w:tc>
          <w:tcPr>
            <w:tcW w:w="3060" w:type="dxa"/>
            <w:vAlign w:val="center"/>
          </w:tcPr>
          <w:p w14:paraId="66E07772" w14:textId="77777777" w:rsidR="00867B44" w:rsidRPr="003F5864" w:rsidRDefault="00B15731" w:rsidP="00B15731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תא יציאה</w:t>
            </w:r>
            <w:r w:rsidR="00867B44" w:rsidRPr="003F5864">
              <w:rPr>
                <w:rFonts w:ascii="Arial" w:hAnsi="Arial" w:cs="Arial" w:hint="cs"/>
                <w:rtl/>
              </w:rPr>
              <w:tab/>
            </w:r>
            <w:r w:rsidR="00867B44"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4C533FE8" w14:textId="77777777" w:rsidR="00867B44" w:rsidRPr="003F5864" w:rsidRDefault="00C85B7F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בחלק מהטפטפות חדירת שורשים</w:t>
            </w:r>
          </w:p>
        </w:tc>
      </w:tr>
      <w:tr w:rsidR="00867B44" w:rsidRPr="003F5864" w14:paraId="626D167A" w14:textId="77777777" w:rsidTr="003F5864">
        <w:tc>
          <w:tcPr>
            <w:tcW w:w="3060" w:type="dxa"/>
            <w:vAlign w:val="center"/>
          </w:tcPr>
          <w:p w14:paraId="724F414F" w14:textId="77777777" w:rsidR="00867B44" w:rsidRPr="003F5864" w:rsidRDefault="00867B44" w:rsidP="003F5864">
            <w:pPr>
              <w:spacing w:line="276" w:lineRule="auto"/>
              <w:rPr>
                <w:rFonts w:ascii="Arial" w:hAnsi="Arial" w:cs="Arial"/>
              </w:rPr>
            </w:pPr>
            <w:r w:rsidRPr="003F5864">
              <w:rPr>
                <w:rFonts w:ascii="Arial" w:hAnsi="Arial" w:cs="Arial" w:hint="cs"/>
                <w:rtl/>
              </w:rPr>
              <w:t>הערות:</w:t>
            </w:r>
            <w:r w:rsidRPr="003F5864">
              <w:rPr>
                <w:rFonts w:ascii="Arial" w:hAnsi="Arial" w:cs="Arial" w:hint="cs"/>
                <w:rtl/>
              </w:rPr>
              <w:tab/>
            </w:r>
          </w:p>
        </w:tc>
        <w:tc>
          <w:tcPr>
            <w:tcW w:w="5580" w:type="dxa"/>
            <w:vAlign w:val="center"/>
          </w:tcPr>
          <w:p w14:paraId="65896178" w14:textId="77777777" w:rsidR="00867B44" w:rsidRPr="003F5864" w:rsidRDefault="00C8567E" w:rsidP="003F5864">
            <w:pPr>
              <w:spacing w:line="276" w:lineRule="auto"/>
              <w:ind w:rightChars="525" w:right="126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טבלת ספיקות של הטפטפות מופיעה בהמשך</w:t>
            </w:r>
          </w:p>
        </w:tc>
      </w:tr>
      <w:tr w:rsidR="00B15731" w:rsidRPr="003F5864" w14:paraId="52BF4F1F" w14:textId="77777777" w:rsidTr="00B15731">
        <w:tc>
          <w:tcPr>
            <w:tcW w:w="8640" w:type="dxa"/>
            <w:gridSpan w:val="2"/>
            <w:shd w:val="clear" w:color="auto" w:fill="D9D9D9" w:themeFill="background1" w:themeFillShade="D9"/>
            <w:vAlign w:val="center"/>
          </w:tcPr>
          <w:p w14:paraId="0E043704" w14:textId="77777777" w:rsidR="00B15731" w:rsidRPr="003F5864" w:rsidRDefault="00B15731" w:rsidP="003F5864">
            <w:pPr>
              <w:tabs>
                <w:tab w:val="right" w:pos="5364"/>
              </w:tabs>
              <w:spacing w:line="276" w:lineRule="auto"/>
              <w:rPr>
                <w:rFonts w:ascii="Arial" w:hAnsi="Arial" w:cs="Arial"/>
                <w:rtl/>
              </w:rPr>
            </w:pPr>
            <w:r w:rsidRPr="003F5864">
              <w:rPr>
                <w:rFonts w:ascii="Arial" w:hAnsi="Arial" w:cs="Arial" w:hint="cs"/>
                <w:rtl/>
              </w:rPr>
              <w:t>מסקנות והמלצות:</w:t>
            </w:r>
          </w:p>
        </w:tc>
      </w:tr>
      <w:tr w:rsidR="00B15731" w:rsidRPr="003F5864" w14:paraId="11E3A6B8" w14:textId="77777777" w:rsidTr="00094700">
        <w:tc>
          <w:tcPr>
            <w:tcW w:w="8640" w:type="dxa"/>
            <w:gridSpan w:val="2"/>
            <w:vAlign w:val="center"/>
          </w:tcPr>
          <w:p w14:paraId="104B3AB9" w14:textId="77777777" w:rsidR="00C8567E" w:rsidRDefault="00C8567E" w:rsidP="00C8567E">
            <w:pPr>
              <w:pStyle w:val="a8"/>
              <w:numPr>
                <w:ilvl w:val="0"/>
                <w:numId w:val="8"/>
              </w:numPr>
              <w:tabs>
                <w:tab w:val="right" w:pos="5364"/>
              </w:tabs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סתימת הטפטפות נגרמה מחדירת שורשים.</w:t>
            </w:r>
          </w:p>
          <w:p w14:paraId="3118723F" w14:textId="77777777" w:rsidR="00B15731" w:rsidRPr="00C8567E" w:rsidRDefault="00C8567E" w:rsidP="00C8567E">
            <w:pPr>
              <w:pStyle w:val="a8"/>
              <w:numPr>
                <w:ilvl w:val="0"/>
                <w:numId w:val="8"/>
              </w:numPr>
              <w:tabs>
                <w:tab w:val="right" w:pos="5364"/>
              </w:tabs>
              <w:spacing w:line="276" w:lineRule="auto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עודף ספיקה שנמצא בחלק מהטפטפות (עודף) נגרמה ממשקעי אבנית על הדיאפרגמה, אשר מורידים את גמישותה וגורמים לעליית ספיקה.</w:t>
            </w:r>
          </w:p>
        </w:tc>
      </w:tr>
    </w:tbl>
    <w:p w14:paraId="657F8D6D" w14:textId="77777777" w:rsidR="00A521C5" w:rsidRPr="003F5864" w:rsidRDefault="00A521C5" w:rsidP="003F5864">
      <w:pPr>
        <w:spacing w:line="360" w:lineRule="auto"/>
        <w:ind w:left="1615" w:rightChars="525" w:right="1260"/>
        <w:rPr>
          <w:rFonts w:ascii="Arial" w:hAnsi="Arial" w:cs="Arial"/>
          <w:rtl/>
        </w:rPr>
      </w:pPr>
    </w:p>
    <w:p w14:paraId="69616B5B" w14:textId="77777777" w:rsidR="00867B44" w:rsidRDefault="00A521C5" w:rsidP="002F582B">
      <w:pPr>
        <w:spacing w:line="360" w:lineRule="auto"/>
        <w:ind w:left="1615" w:rightChars="525" w:right="12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rtl/>
        </w:rPr>
        <w:br w:type="page"/>
      </w:r>
    </w:p>
    <w:p w14:paraId="59607D50" w14:textId="77777777" w:rsidR="00C274F6" w:rsidRDefault="002B4943" w:rsidP="002F582B">
      <w:pPr>
        <w:spacing w:line="360" w:lineRule="auto"/>
        <w:ind w:left="1615" w:rightChars="525" w:right="1260"/>
        <w:rPr>
          <w:rFonts w:ascii="Arial" w:hAnsi="Arial" w:cs="Arial"/>
          <w:b/>
          <w:bCs/>
          <w:rtl/>
        </w:rPr>
      </w:pPr>
      <w:r>
        <w:rPr>
          <w:rFonts w:ascii="Arial" w:hAnsi="Arial" w:cs="Arial"/>
          <w:b/>
          <w:bCs/>
          <w:noProof/>
          <w:lang w:eastAsia="en-US"/>
        </w:rPr>
        <w:lastRenderedPageBreak/>
        <w:drawing>
          <wp:inline distT="0" distB="0" distL="0" distR="0" wp14:anchorId="33F00C3A" wp14:editId="1B11DFB8">
            <wp:extent cx="3837305" cy="2879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87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B45E8C" w14:textId="77777777" w:rsidR="00C274F6" w:rsidRDefault="00C274F6" w:rsidP="002F582B">
      <w:pPr>
        <w:spacing w:line="360" w:lineRule="auto"/>
        <w:ind w:left="1615" w:rightChars="525" w:right="126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rtl/>
        </w:rPr>
        <w:t>תמונה 1:</w:t>
      </w:r>
      <w:r>
        <w:rPr>
          <w:rFonts w:ascii="Arial" w:hAnsi="Arial" w:cs="Arial" w:hint="cs"/>
          <w:rtl/>
        </w:rPr>
        <w:t xml:space="preserve"> פטינה מצפה את השלוחה מבפנים.</w:t>
      </w:r>
    </w:p>
    <w:p w14:paraId="539BFDB2" w14:textId="77777777" w:rsidR="00C85B7F" w:rsidRDefault="00C85B7F" w:rsidP="002F582B">
      <w:pPr>
        <w:spacing w:line="360" w:lineRule="auto"/>
        <w:ind w:left="1615" w:rightChars="525" w:right="1260"/>
        <w:rPr>
          <w:rFonts w:ascii="Arial" w:hAnsi="Arial" w:cs="Arial"/>
          <w:rtl/>
        </w:rPr>
      </w:pPr>
    </w:p>
    <w:p w14:paraId="22607187" w14:textId="77777777" w:rsidR="00C85B7F" w:rsidRPr="00C274F6" w:rsidRDefault="00C85B7F" w:rsidP="002F582B">
      <w:pPr>
        <w:spacing w:line="360" w:lineRule="auto"/>
        <w:ind w:left="1615" w:rightChars="525" w:right="1260"/>
        <w:rPr>
          <w:rFonts w:ascii="Arial" w:hAnsi="Arial" w:cs="Arial"/>
          <w:rtl/>
        </w:rPr>
      </w:pPr>
    </w:p>
    <w:p w14:paraId="68F0160B" w14:textId="77777777" w:rsidR="00C274F6" w:rsidRDefault="00C85B7F" w:rsidP="00756EE0">
      <w:pPr>
        <w:spacing w:line="360" w:lineRule="auto"/>
        <w:ind w:left="1615" w:rightChars="236" w:right="566"/>
        <w:rPr>
          <w:rFonts w:ascii="Arial" w:hAnsi="Arial" w:cs="Arial"/>
          <w:b/>
          <w:bCs/>
          <w:rtl/>
        </w:rPr>
      </w:pPr>
      <w:r>
        <w:rPr>
          <w:rFonts w:ascii="Arial" w:hAnsi="Arial" w:cs="Arial" w:hint="cs"/>
          <w:b/>
          <w:bCs/>
          <w:rtl/>
        </w:rPr>
        <w:t xml:space="preserve">      </w:t>
      </w:r>
      <w:r w:rsidR="002B4943" w:rsidRPr="00C274F6"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17C056BC" wp14:editId="48CC2950">
            <wp:extent cx="2695575" cy="2152650"/>
            <wp:effectExtent l="0" t="0" r="9525" b="0"/>
            <wp:docPr id="28" name="Picture 28" descr="U:\Sagig\Gidi\Metzerplas\Documents\ניסוי וולקני רחפנים\עץ 62 - עודף\5 נקב כניס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:\Sagig\Gidi\Metzerplas\Documents\ניסוי וולקני רחפנים\עץ 62 - עודף\5 נקב כניסה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 w:hint="cs"/>
          <w:b/>
          <w:bCs/>
          <w:rtl/>
        </w:rPr>
        <w:t xml:space="preserve">  </w:t>
      </w:r>
      <w:r w:rsidR="002B4943" w:rsidRPr="00C274F6"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5B59B2AF" wp14:editId="1B28CE80">
            <wp:extent cx="2695575" cy="2152650"/>
            <wp:effectExtent l="0" t="0" r="9525" b="0"/>
            <wp:docPr id="22" name="Picture 22" descr="U:\Sagig\Gidi\Metzerplas\Documents\ניסוי וולקני רחפנים\עץ 62 - עודף\5 ניקוי נקב חומצ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:\Sagig\Gidi\Metzerplas\Documents\ניסוי וולקני רחפנים\עץ 62 - עודף\5 ניקוי נקב חומצה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8135" w14:textId="77777777" w:rsidR="00C274F6" w:rsidRPr="00C85B7F" w:rsidRDefault="00C85B7F" w:rsidP="00C85B7F">
      <w:pPr>
        <w:spacing w:line="276" w:lineRule="auto"/>
        <w:ind w:left="1615" w:rightChars="525" w:right="126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rtl/>
        </w:rPr>
        <w:t xml:space="preserve">תמונה 2: </w:t>
      </w:r>
      <w:r>
        <w:rPr>
          <w:rFonts w:ascii="Arial" w:hAnsi="Arial" w:cs="Arial" w:hint="cs"/>
          <w:rtl/>
        </w:rPr>
        <w:t>נקב כניסת המים סתום בחלקו, תא וויסות ומבוך עם משקע (ימין), אשר מתמוסס בחומצה שפותחת את הסתימה בנקב הכניסה (שמאל).</w:t>
      </w:r>
    </w:p>
    <w:p w14:paraId="258BA699" w14:textId="77777777" w:rsidR="00C274F6" w:rsidRDefault="00C274F6" w:rsidP="002F582B">
      <w:pPr>
        <w:spacing w:line="360" w:lineRule="auto"/>
        <w:ind w:left="1615" w:rightChars="525" w:right="1260"/>
        <w:rPr>
          <w:rFonts w:ascii="Arial" w:hAnsi="Arial" w:cs="Arial"/>
          <w:b/>
          <w:bCs/>
          <w:rtl/>
        </w:rPr>
      </w:pPr>
    </w:p>
    <w:p w14:paraId="7982F4F9" w14:textId="2F85C966" w:rsidR="00B739D7" w:rsidRDefault="009418F4" w:rsidP="00B739D7">
      <w:pPr>
        <w:spacing w:line="360" w:lineRule="auto"/>
        <w:ind w:left="1615" w:rightChars="413" w:right="991"/>
        <w:rPr>
          <w:rFonts w:ascii="Arial" w:hAnsi="Arial" w:cs="Arial"/>
          <w:b/>
          <w:bCs/>
          <w:rtl/>
        </w:rPr>
      </w:pPr>
      <w:r w:rsidRPr="00B739D7">
        <w:rPr>
          <w:rFonts w:ascii="Arial" w:hAnsi="Arial" w:cs="Arial"/>
          <w:b/>
          <w:bCs/>
          <w:noProof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0786BFB2" wp14:editId="07E57CAE">
            <wp:simplePos x="0" y="0"/>
            <wp:positionH relativeFrom="column">
              <wp:posOffset>3433615</wp:posOffset>
            </wp:positionH>
            <wp:positionV relativeFrom="paragraph">
              <wp:posOffset>427</wp:posOffset>
            </wp:positionV>
            <wp:extent cx="2695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24" y="21409"/>
                <wp:lineTo x="21524" y="0"/>
                <wp:lineTo x="0" y="0"/>
              </wp:wrapPolygon>
            </wp:wrapThrough>
            <wp:docPr id="32" name="Picture 32" descr="U:\Sagig\Gidi\Metzerplas\Documents\ניסוי וולקני רחפנים\חוסר עץ 47\4 סתומה יציא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:\Sagig\Gidi\Metzerplas\Documents\ניסוי וולקני רחפנים\חוסר עץ 47\4 סתומה יציאה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39D7">
        <w:rPr>
          <w:rFonts w:ascii="Arial" w:hAnsi="Arial" w:cs="Arial" w:hint="cs"/>
          <w:b/>
          <w:bCs/>
          <w:rtl/>
        </w:rPr>
        <w:t xml:space="preserve">   </w:t>
      </w:r>
      <w:r w:rsidR="002B4943" w:rsidRPr="00C85B7F">
        <w:rPr>
          <w:rFonts w:ascii="Arial" w:hAnsi="Arial" w:cs="Arial"/>
          <w:b/>
          <w:bCs/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38492CE7" wp14:editId="71229705">
            <wp:simplePos x="0" y="0"/>
            <wp:positionH relativeFrom="column">
              <wp:posOffset>636270</wp:posOffset>
            </wp:positionH>
            <wp:positionV relativeFrom="paragraph">
              <wp:posOffset>0</wp:posOffset>
            </wp:positionV>
            <wp:extent cx="2695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24" y="21409"/>
                <wp:lineTo x="21524" y="0"/>
                <wp:lineTo x="0" y="0"/>
              </wp:wrapPolygon>
            </wp:wrapThrough>
            <wp:docPr id="30" name="Picture 30" descr="U:\Sagig\Gidi\Metzerplas\Documents\ניסוי וולקני רחפנים\חוסר עץ 47\1 חדירת שורשים מבוך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:\Sagig\Gidi\Metzerplas\Documents\ניסוי וולקני רחפנים\חוסר עץ 47\1 חדירת שורשים מבוך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39D7">
        <w:rPr>
          <w:rFonts w:ascii="Arial" w:hAnsi="Arial" w:cs="Arial" w:hint="cs"/>
          <w:b/>
          <w:bCs/>
          <w:rtl/>
        </w:rPr>
        <w:t xml:space="preserve"> </w:t>
      </w:r>
    </w:p>
    <w:p w14:paraId="2FFCF9E8" w14:textId="77777777" w:rsidR="00C274F6" w:rsidRDefault="00B739D7" w:rsidP="00B739D7">
      <w:pPr>
        <w:spacing w:line="360" w:lineRule="auto"/>
        <w:ind w:left="1615" w:rightChars="413" w:right="991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rtl/>
        </w:rPr>
        <w:t xml:space="preserve">תמונה 3: </w:t>
      </w:r>
      <w:r w:rsidRPr="00B739D7">
        <w:rPr>
          <w:rFonts w:ascii="Arial" w:hAnsi="Arial" w:cs="Arial" w:hint="cs"/>
          <w:rtl/>
        </w:rPr>
        <w:t>נקב יציאה</w:t>
      </w:r>
      <w:r>
        <w:rPr>
          <w:rFonts w:ascii="Arial" w:hAnsi="Arial" w:cs="Arial" w:hint="cs"/>
          <w:b/>
          <w:bCs/>
          <w:rtl/>
        </w:rPr>
        <w:t xml:space="preserve"> </w:t>
      </w:r>
      <w:r>
        <w:rPr>
          <w:rFonts w:ascii="Arial" w:hAnsi="Arial" w:cs="Arial" w:hint="cs"/>
          <w:rtl/>
        </w:rPr>
        <w:t>(ימין) ומבוך ותא ויסות סתומים מחדירת שורשים.</w:t>
      </w:r>
    </w:p>
    <w:p w14:paraId="170C0017" w14:textId="77777777" w:rsidR="00094700" w:rsidRDefault="00094700" w:rsidP="00B739D7">
      <w:pPr>
        <w:spacing w:line="360" w:lineRule="auto"/>
        <w:ind w:left="1615" w:rightChars="413" w:right="991"/>
        <w:rPr>
          <w:rFonts w:ascii="Arial" w:hAnsi="Arial" w:cs="Arial"/>
          <w:rtl/>
        </w:rPr>
      </w:pPr>
    </w:p>
    <w:p w14:paraId="426C3EC8" w14:textId="77777777" w:rsidR="00094700" w:rsidRDefault="00094700" w:rsidP="00B739D7">
      <w:pPr>
        <w:spacing w:line="360" w:lineRule="auto"/>
        <w:ind w:left="1615" w:rightChars="413" w:right="991"/>
        <w:rPr>
          <w:rFonts w:ascii="Arial" w:hAnsi="Arial" w:cs="Arial"/>
          <w:rtl/>
        </w:rPr>
      </w:pPr>
      <w:r w:rsidRPr="00094700">
        <w:rPr>
          <w:rFonts w:ascii="Arial" w:hAnsi="Arial" w:cs="Arial"/>
          <w:noProof/>
          <w:rtl/>
          <w:lang w:eastAsia="en-US"/>
        </w:rPr>
        <w:drawing>
          <wp:inline distT="0" distB="0" distL="0" distR="0" wp14:anchorId="104CBECF" wp14:editId="6B40CAD0">
            <wp:extent cx="2700000" cy="2160000"/>
            <wp:effectExtent l="0" t="0" r="5715" b="0"/>
            <wp:docPr id="1" name="Picture 1" descr="U:\Sagig\Gidi\Metzerplas\Documents\ניסוי וולקני רחפנים\חוסר עץ 47\1 חדירת שורש ליציא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U:\Sagig\Gidi\Metzerplas\Documents\ניסוי וולקני רחפנים\חוסר עץ 47\1 חדירת שורש ליציאה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 w:hint="cs"/>
          <w:rtl/>
        </w:rPr>
        <w:t xml:space="preserve">  </w:t>
      </w:r>
    </w:p>
    <w:p w14:paraId="4DB162FC" w14:textId="77777777" w:rsidR="00094700" w:rsidRPr="00094700" w:rsidRDefault="00094700" w:rsidP="00B739D7">
      <w:pPr>
        <w:spacing w:line="360" w:lineRule="auto"/>
        <w:ind w:left="1615" w:rightChars="413" w:right="991"/>
        <w:rPr>
          <w:rFonts w:ascii="Arial" w:hAnsi="Arial" w:cs="Arial"/>
          <w:b/>
          <w:bCs/>
          <w:rtl/>
        </w:rPr>
      </w:pPr>
      <w:r w:rsidRPr="00094700">
        <w:rPr>
          <w:rFonts w:ascii="Arial" w:hAnsi="Arial" w:cs="Arial" w:hint="cs"/>
          <w:b/>
          <w:bCs/>
          <w:rtl/>
        </w:rPr>
        <w:t>המשך תמונה 3</w:t>
      </w:r>
    </w:p>
    <w:p w14:paraId="292F3FB4" w14:textId="77777777" w:rsidR="00B739D7" w:rsidRPr="00B739D7" w:rsidRDefault="00B739D7" w:rsidP="00B739D7">
      <w:pPr>
        <w:spacing w:line="360" w:lineRule="auto"/>
        <w:ind w:left="1615" w:rightChars="413" w:right="991"/>
        <w:rPr>
          <w:rFonts w:ascii="Arial" w:hAnsi="Arial" w:cs="Arial"/>
          <w:rtl/>
        </w:rPr>
      </w:pPr>
    </w:p>
    <w:p w14:paraId="14ABB449" w14:textId="77777777" w:rsidR="00C274F6" w:rsidRDefault="002B4943" w:rsidP="00C274F6">
      <w:pPr>
        <w:spacing w:line="360" w:lineRule="auto"/>
        <w:ind w:left="1615" w:rightChars="236" w:right="566"/>
        <w:rPr>
          <w:rFonts w:ascii="Arial" w:hAnsi="Arial" w:cs="Arial"/>
          <w:b/>
          <w:bCs/>
          <w:rtl/>
        </w:rPr>
      </w:pPr>
      <w:r w:rsidRPr="00C274F6"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2FB16F92" wp14:editId="4511FDFE">
            <wp:extent cx="2695575" cy="2152650"/>
            <wp:effectExtent l="0" t="0" r="9525" b="0"/>
            <wp:docPr id="16" name="Picture 16" descr="U:\Sagig\Gidi\Metzerplas\Documents\ניסוי וולקני רחפנים\עץ 62 - עודף\2 דיאפרגמ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:\Sagig\Gidi\Metzerplas\Documents\ניסוי וולקני רחפנים\עץ 62 - עודף\2 דיאפרגמה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74F6">
        <w:rPr>
          <w:rFonts w:ascii="Arial" w:hAnsi="Arial" w:cs="Arial" w:hint="cs"/>
          <w:b/>
          <w:bCs/>
          <w:rtl/>
        </w:rPr>
        <w:t xml:space="preserve">  </w:t>
      </w:r>
      <w:r w:rsidRPr="00C274F6">
        <w:rPr>
          <w:rFonts w:ascii="Arial" w:hAnsi="Arial" w:cs="Arial"/>
          <w:b/>
          <w:bCs/>
          <w:noProof/>
          <w:lang w:eastAsia="en-US"/>
        </w:rPr>
        <w:drawing>
          <wp:inline distT="0" distB="0" distL="0" distR="0" wp14:anchorId="5E49DDD3" wp14:editId="52CFDEB6">
            <wp:extent cx="2695575" cy="2152650"/>
            <wp:effectExtent l="0" t="0" r="9525" b="0"/>
            <wp:docPr id="18" name="Picture 18" descr="U:\Sagig\Gidi\Metzerplas\Documents\ניסוי וולקני רחפנים\עץ 62 - עודף\2 חומצה מנקה דיאפרגמ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:\Sagig\Gidi\Metzerplas\Documents\ניסוי וולקני רחפנים\עץ 62 - עודף\2 חומצה מנקה דיאפרגמה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00A78" w14:textId="77777777" w:rsidR="00C274F6" w:rsidRDefault="00C274F6" w:rsidP="00B739D7">
      <w:pPr>
        <w:spacing w:line="276" w:lineRule="auto"/>
        <w:ind w:left="1615" w:rightChars="236" w:right="566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rtl/>
        </w:rPr>
        <w:t xml:space="preserve">תמונה </w:t>
      </w:r>
      <w:r w:rsidR="00B739D7">
        <w:rPr>
          <w:rFonts w:ascii="Arial" w:hAnsi="Arial" w:cs="Arial" w:hint="cs"/>
          <w:b/>
          <w:bCs/>
          <w:rtl/>
        </w:rPr>
        <w:t>4</w:t>
      </w:r>
      <w:r>
        <w:rPr>
          <w:rFonts w:ascii="Arial" w:hAnsi="Arial" w:cs="Arial" w:hint="cs"/>
          <w:b/>
          <w:bCs/>
          <w:rtl/>
        </w:rPr>
        <w:t xml:space="preserve"> : </w:t>
      </w:r>
      <w:r w:rsidRPr="00C274F6">
        <w:rPr>
          <w:rFonts w:ascii="Arial" w:hAnsi="Arial" w:cs="Arial" w:hint="cs"/>
          <w:rtl/>
        </w:rPr>
        <w:t>דיאפרגמה מצופה במשקע אבנית וחומר אורגני (ימין), אשר מתמוסס ברובו בחומצה (שמאל)</w:t>
      </w:r>
      <w:r>
        <w:rPr>
          <w:rFonts w:ascii="Arial" w:hAnsi="Arial" w:cs="Arial" w:hint="cs"/>
          <w:rtl/>
        </w:rPr>
        <w:t>.</w:t>
      </w:r>
    </w:p>
    <w:p w14:paraId="400E6F0B" w14:textId="77777777" w:rsidR="00094700" w:rsidRDefault="00094700" w:rsidP="00C274F6">
      <w:pPr>
        <w:spacing w:line="276" w:lineRule="auto"/>
        <w:ind w:left="1615" w:rightChars="236" w:right="566"/>
        <w:rPr>
          <w:rFonts w:ascii="Arial" w:hAnsi="Arial" w:cs="Arial"/>
          <w:rtl/>
        </w:rPr>
      </w:pPr>
    </w:p>
    <w:p w14:paraId="04C6BD7C" w14:textId="77777777" w:rsidR="00094700" w:rsidRDefault="00094700">
      <w:pPr>
        <w:bidi w:val="0"/>
        <w:rPr>
          <w:rFonts w:ascii="Arial" w:hAnsi="Arial" w:cs="Arial"/>
          <w:rtl/>
        </w:rPr>
      </w:pPr>
      <w:r>
        <w:rPr>
          <w:rFonts w:ascii="Arial" w:hAnsi="Arial" w:cs="Arial"/>
          <w:rtl/>
        </w:rPr>
        <w:br w:type="page"/>
      </w:r>
    </w:p>
    <w:p w14:paraId="575FF245" w14:textId="77777777" w:rsidR="00094700" w:rsidRPr="00094700" w:rsidRDefault="00094700" w:rsidP="00C274F6">
      <w:pPr>
        <w:spacing w:line="276" w:lineRule="auto"/>
        <w:ind w:left="1615" w:rightChars="236" w:right="566"/>
        <w:rPr>
          <w:rFonts w:ascii="Arial" w:hAnsi="Arial" w:cs="Arial"/>
          <w:u w:val="single"/>
          <w:rtl/>
        </w:rPr>
      </w:pPr>
      <w:r w:rsidRPr="00094700">
        <w:rPr>
          <w:rFonts w:ascii="Arial" w:hAnsi="Arial" w:cs="Arial" w:hint="cs"/>
          <w:b/>
          <w:bCs/>
          <w:u w:val="single"/>
          <w:rtl/>
        </w:rPr>
        <w:lastRenderedPageBreak/>
        <w:t>טבלה 1</w:t>
      </w:r>
      <w:r w:rsidRPr="00094700">
        <w:rPr>
          <w:rFonts w:ascii="Arial" w:hAnsi="Arial" w:cs="Arial" w:hint="cs"/>
          <w:u w:val="single"/>
          <w:rtl/>
        </w:rPr>
        <w:t>: תוצאות בדיקת סתימת טפטפות ממקטעי שלוחות שנלקחו ממטע חוחובה ישראל.</w:t>
      </w:r>
    </w:p>
    <w:p w14:paraId="16DE3210" w14:textId="77777777" w:rsidR="00094700" w:rsidRDefault="00094700" w:rsidP="00C274F6">
      <w:pPr>
        <w:spacing w:line="276" w:lineRule="auto"/>
        <w:ind w:left="1615" w:rightChars="236" w:right="566"/>
        <w:rPr>
          <w:rFonts w:ascii="Arial" w:hAnsi="Arial" w:cs="Arial"/>
          <w:rtl/>
        </w:rPr>
      </w:pPr>
    </w:p>
    <w:tbl>
      <w:tblPr>
        <w:bidiVisual/>
        <w:tblW w:w="10762" w:type="dxa"/>
        <w:tblLook w:val="04A0" w:firstRow="1" w:lastRow="0" w:firstColumn="1" w:lastColumn="0" w:noHBand="0" w:noVBand="1"/>
      </w:tblPr>
      <w:tblGrid>
        <w:gridCol w:w="3413"/>
        <w:gridCol w:w="1239"/>
        <w:gridCol w:w="1211"/>
        <w:gridCol w:w="944"/>
        <w:gridCol w:w="791"/>
        <w:gridCol w:w="791"/>
        <w:gridCol w:w="791"/>
        <w:gridCol w:w="791"/>
        <w:gridCol w:w="791"/>
      </w:tblGrid>
      <w:tr w:rsidR="00094700" w:rsidRPr="00094700" w14:paraId="7A2AC53E" w14:textId="77777777" w:rsidTr="00094700">
        <w:trPr>
          <w:trHeight w:val="375"/>
        </w:trPr>
        <w:tc>
          <w:tcPr>
            <w:tcW w:w="10762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65333FFD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  <w:lang w:eastAsia="en-US"/>
              </w:rPr>
            </w:pPr>
            <w:bookmarkStart w:id="0" w:name="_Hlk120430430"/>
            <w:r w:rsidRPr="000947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ספיקת טפטפות </w:t>
            </w:r>
            <w:proofErr w:type="spellStart"/>
            <w:r w:rsidRPr="000947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  <w:lang w:eastAsia="en-US"/>
              </w:rPr>
              <w:t>יונירם</w:t>
            </w:r>
            <w:proofErr w:type="spellEnd"/>
            <w:r w:rsidRPr="00094700"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  <w:lang w:eastAsia="en-US"/>
              </w:rPr>
              <w:t xml:space="preserve"> , חוחובה ישראל</w:t>
            </w:r>
          </w:p>
        </w:tc>
      </w:tr>
      <w:tr w:rsidR="00DA018A" w:rsidRPr="00094700" w14:paraId="17D7A73B" w14:textId="77777777" w:rsidTr="00FB5353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</w:tcPr>
          <w:p w14:paraId="55DDD0C9" w14:textId="77777777" w:rsidR="00DA018A" w:rsidRPr="00094700" w:rsidRDefault="00DA018A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</w:tcPr>
          <w:p w14:paraId="399F9333" w14:textId="77777777" w:rsidR="00DA018A" w:rsidRPr="00094700" w:rsidRDefault="00DA018A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</w:tcPr>
          <w:p w14:paraId="39DEDFBF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</w:tcPr>
          <w:p w14:paraId="363A8285" w14:textId="77777777" w:rsidR="00DA018A" w:rsidRPr="00094700" w:rsidRDefault="00DA018A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>
              <w:rPr>
                <w:rFonts w:ascii="Arial" w:hAnsi="Arial" w:cs="Arial" w:hint="cs"/>
                <w:b/>
                <w:bCs/>
                <w:color w:val="000000"/>
                <w:sz w:val="20"/>
                <w:szCs w:val="20"/>
                <w:rtl/>
                <w:lang w:eastAsia="en-US"/>
              </w:rPr>
              <w:t xml:space="preserve">ספיקה 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  <w:r>
              <w:rPr>
                <w:rFonts w:ascii="Arial" w:hAnsi="Arial" w:cs="Arial" w:hint="cs"/>
                <w:b/>
                <w:bCs/>
                <w:color w:val="000000"/>
                <w:sz w:val="20"/>
                <w:szCs w:val="20"/>
                <w:rtl/>
                <w:lang w:eastAsia="en-US"/>
              </w:rPr>
              <w:t>ת</w:t>
            </w:r>
          </w:p>
        </w:tc>
        <w:tc>
          <w:tcPr>
            <w:tcW w:w="395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</w:tcPr>
          <w:p w14:paraId="7DAE03E0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>
              <w:rPr>
                <w:rFonts w:ascii="Arial" w:hAnsi="Arial" w:cs="Arial" w:hint="cs"/>
                <w:b/>
                <w:bCs/>
                <w:color w:val="000000"/>
                <w:sz w:val="20"/>
                <w:szCs w:val="20"/>
                <w:rtl/>
                <w:lang w:eastAsia="en-US"/>
              </w:rPr>
              <w:t xml:space="preserve">מס' טפטפת </w:t>
            </w:r>
          </w:p>
        </w:tc>
      </w:tr>
      <w:tr w:rsidR="00DA018A" w:rsidRPr="00094700" w14:paraId="1F3B75FB" w14:textId="77777777" w:rsidTr="00FB5353">
        <w:trPr>
          <w:trHeight w:val="285"/>
        </w:trPr>
        <w:tc>
          <w:tcPr>
            <w:tcW w:w="341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73749D7" w14:textId="77777777" w:rsidR="00DA018A" w:rsidRPr="00094700" w:rsidRDefault="00DA018A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</w:p>
        </w:tc>
        <w:tc>
          <w:tcPr>
            <w:tcW w:w="12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189AEB" w14:textId="77777777" w:rsidR="00DA018A" w:rsidRPr="00094700" w:rsidRDefault="00DA018A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</w:p>
        </w:tc>
        <w:tc>
          <w:tcPr>
            <w:tcW w:w="121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DFBECBB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</w:p>
        </w:tc>
        <w:tc>
          <w:tcPr>
            <w:tcW w:w="9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4B5A717" w14:textId="77777777" w:rsidR="00DA018A" w:rsidRPr="00094700" w:rsidRDefault="00DA018A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7D7D912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EAF7ED3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DA14517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EE42E10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C80A2F" w14:textId="77777777" w:rsidR="00DA018A" w:rsidRPr="00094700" w:rsidRDefault="00DA018A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4F48DF14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9EDE8" w14:textId="72023E4B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עץ 46 שורה 26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סווג כעודף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SWP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=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31.6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C15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353CE05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2.33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B77785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0A2C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B23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DCBF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72F6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3614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</w:tr>
      <w:tr w:rsidR="00094700" w:rsidRPr="00094700" w14:paraId="3D409C41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A2D1C4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61B5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2063382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3.35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196E642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4C4D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F7CE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E19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5593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D194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1.56</w:t>
            </w:r>
          </w:p>
        </w:tc>
      </w:tr>
      <w:tr w:rsidR="00094700" w:rsidRPr="00094700" w14:paraId="0AE89027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7380F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E9E7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524247B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3.78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3C64DD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5DFF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E7E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6C61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B12B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AAC1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1.59</w:t>
            </w:r>
          </w:p>
        </w:tc>
      </w:tr>
      <w:tr w:rsidR="00094700" w:rsidRPr="00094700" w14:paraId="5DCCCCC0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EED893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73FE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1F5BDCE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3.77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236958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2854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FC19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1.49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2C50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D6B1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2517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1.55</w:t>
            </w:r>
          </w:p>
        </w:tc>
      </w:tr>
      <w:tr w:rsidR="00094700" w:rsidRPr="00094700" w14:paraId="780BFBAE" w14:textId="77777777" w:rsidTr="00094700">
        <w:trPr>
          <w:trHeight w:val="285"/>
        </w:trPr>
        <w:tc>
          <w:tcPr>
            <w:tcW w:w="3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4D7BF43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3D13B31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CD8961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C02377D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C176F2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A0F321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4013B7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E52933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0E6F9D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05B4B6AA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33A18" w14:textId="7EE6ACFB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62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סווג </w:t>
            </w: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עודף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>SWP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= 32.2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89C8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53BA0A5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4.71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32A710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352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796B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1.74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E2AD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D9E8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815A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</w:t>
            </w:r>
          </w:p>
        </w:tc>
      </w:tr>
      <w:tr w:rsidR="00094700" w:rsidRPr="00094700" w14:paraId="4DFE057F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D0544E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EDED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2DF6F7C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8.44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68B87C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4768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4949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1.93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C2B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DBA5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9F9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1.67</w:t>
            </w:r>
          </w:p>
        </w:tc>
      </w:tr>
      <w:tr w:rsidR="00094700" w:rsidRPr="00094700" w14:paraId="35BBCC3D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25C855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32DA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47A880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10.36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BC0544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DC6F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BAC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2.01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88EA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6850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9180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1.64</w:t>
            </w:r>
          </w:p>
        </w:tc>
      </w:tr>
      <w:tr w:rsidR="00094700" w:rsidRPr="00094700" w14:paraId="0F3D15EF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971821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566E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7BC99F9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12.16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0FCF40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1.73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94CB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FC79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2.1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C8E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1.71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48F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5201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1.61</w:t>
            </w:r>
          </w:p>
        </w:tc>
      </w:tr>
      <w:tr w:rsidR="00094700" w:rsidRPr="00094700" w14:paraId="41476278" w14:textId="77777777" w:rsidTr="00094700">
        <w:trPr>
          <w:trHeight w:val="285"/>
        </w:trPr>
        <w:tc>
          <w:tcPr>
            <w:tcW w:w="3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57F23CD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98D4F3B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D25698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F4DDA0C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8B2EA2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2CECF2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2EE39D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82D3D0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A8A28A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4B53BAEC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96577" w14:textId="06ED481F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עץ 107 שורה 24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סווג </w:t>
            </w: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עודף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SWP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= 29.9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6783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53CDFA9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2.98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01275C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0D3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EE03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C459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79B9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9880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1.58</w:t>
            </w:r>
          </w:p>
        </w:tc>
      </w:tr>
      <w:tr w:rsidR="00094700" w:rsidRPr="00094700" w14:paraId="06123AF3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36D5C9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468F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42CC47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2.09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47A148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25D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31FD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980C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E2DE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4E2E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1.63</w:t>
            </w:r>
          </w:p>
        </w:tc>
      </w:tr>
      <w:tr w:rsidR="00094700" w:rsidRPr="00094700" w14:paraId="5878A3E7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6C2D22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C355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0660E3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2.76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63CFB4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0805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8CF5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723D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76E1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7208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1.58</w:t>
            </w:r>
          </w:p>
        </w:tc>
      </w:tr>
      <w:tr w:rsidR="00094700" w:rsidRPr="00094700" w14:paraId="34761B20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34B73A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5EB8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5D09BAD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4.37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9519C4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619C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7BF0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88AA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BB5A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3CB9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</w:tr>
      <w:tr w:rsidR="00094700" w:rsidRPr="00094700" w14:paraId="233188B6" w14:textId="77777777" w:rsidTr="00094700">
        <w:trPr>
          <w:trHeight w:val="285"/>
        </w:trPr>
        <w:tc>
          <w:tcPr>
            <w:tcW w:w="3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1FB681A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4D5803E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DA5995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4F8C878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72F74F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2A70B9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D753E6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5E6FFD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9F265A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78D8AB73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682F0" w14:textId="240079E3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עץ 108 שורה 38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סווג</w:t>
            </w: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 עודף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SWP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=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31.1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9FC5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682769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3.41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60B4DC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4830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23C1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1.49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814D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3ADA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9D90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1.48</w:t>
            </w:r>
          </w:p>
        </w:tc>
      </w:tr>
      <w:tr w:rsidR="00094700" w:rsidRPr="00094700" w14:paraId="538CEF4E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3651EA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50A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DAFFDE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5.43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3AD05C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2676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1.71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4927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28DE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9DD9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7809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1.49</w:t>
            </w:r>
          </w:p>
        </w:tc>
      </w:tr>
      <w:tr w:rsidR="00094700" w:rsidRPr="00094700" w14:paraId="51E4C985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C563FE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9ED4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1F2F924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7.66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7F0AB7E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F0A0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1.76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00C4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1.49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4BF6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100E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BA5C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1.45</w:t>
            </w:r>
          </w:p>
        </w:tc>
      </w:tr>
      <w:tr w:rsidR="00094700" w:rsidRPr="00094700" w14:paraId="79879D8E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13CC8E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B4A3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37BDA2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5.57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16CFBD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6094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1.72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E95A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0E01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2C9A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F9F1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</w:t>
            </w:r>
          </w:p>
        </w:tc>
      </w:tr>
      <w:tr w:rsidR="00094700" w:rsidRPr="00094700" w14:paraId="5143AFE3" w14:textId="77777777" w:rsidTr="00094700">
        <w:trPr>
          <w:trHeight w:val="285"/>
        </w:trPr>
        <w:tc>
          <w:tcPr>
            <w:tcW w:w="3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2B44D1D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9FF4D8B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4E989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401964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21AF0E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E99F85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3D8CA4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ED56AE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C73CB1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4D09580E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F7294" w14:textId="50ADF749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עץ 213 שורה 47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סווג כ</w:t>
            </w: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חוסר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SWP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=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46.3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B6CC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30AA214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0.00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9CAB59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47EA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B93A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B3B7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6068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4248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0.04</w:t>
            </w:r>
          </w:p>
        </w:tc>
      </w:tr>
      <w:tr w:rsidR="00094700" w:rsidRPr="00094700" w14:paraId="40E9F343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840034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8B30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29C9730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0.47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04FB38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835C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3584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D63F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F1D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6EA5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0.05</w:t>
            </w:r>
          </w:p>
        </w:tc>
      </w:tr>
      <w:tr w:rsidR="00094700" w:rsidRPr="00094700" w14:paraId="30EB9BB6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262662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B5DA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6764F0F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0.48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67DF68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1.48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739A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AFC9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895D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9AF1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F494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0.03</w:t>
            </w:r>
          </w:p>
        </w:tc>
      </w:tr>
      <w:tr w:rsidR="00094700" w:rsidRPr="00094700" w14:paraId="7F92185E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C16A4F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846B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7A5CE70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2.38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91761E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1.49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32EC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6AF6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1ED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2E89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18B1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0.05</w:t>
            </w:r>
          </w:p>
        </w:tc>
      </w:tr>
      <w:tr w:rsidR="00094700" w:rsidRPr="00094700" w14:paraId="2F9834AC" w14:textId="77777777" w:rsidTr="00094700">
        <w:trPr>
          <w:trHeight w:val="285"/>
        </w:trPr>
        <w:tc>
          <w:tcPr>
            <w:tcW w:w="3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BDC9A2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5ED0C83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205F46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97ED695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1FAFBE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49F9F3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AAC054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45452A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1F2EDC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56959C3B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9745C" w14:textId="7B27FFD8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עץ 177 שורה 49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סווג כ</w:t>
            </w: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חוסר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SWP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= 48.4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F15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5A759E6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114.24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D4ACDE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0.67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9F3C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0.37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90F0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3AB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F716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DE20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0.1</w:t>
            </w:r>
          </w:p>
        </w:tc>
      </w:tr>
      <w:tr w:rsidR="00094700" w:rsidRPr="00094700" w14:paraId="64076851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97745A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704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127ADD2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48.14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E833C6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1C7F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0.91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2722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B1D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21A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7E56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0.57</w:t>
            </w:r>
          </w:p>
        </w:tc>
      </w:tr>
      <w:tr w:rsidR="00094700" w:rsidRPr="00094700" w14:paraId="600AF774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9E078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5046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2C67C99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49.86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4ACEF8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1.06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1A2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1.13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E63F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03F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78B1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F0CC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0.5</w:t>
            </w:r>
          </w:p>
        </w:tc>
      </w:tr>
      <w:tr w:rsidR="00094700" w:rsidRPr="00094700" w14:paraId="47B3A74E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C3F4F5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9305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7EE09BE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33.38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09C9B10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1.33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937B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BC0C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F3C7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FF84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47B1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0.82</w:t>
            </w:r>
          </w:p>
        </w:tc>
      </w:tr>
      <w:tr w:rsidR="00094700" w:rsidRPr="00094700" w14:paraId="48E66774" w14:textId="77777777" w:rsidTr="00094700">
        <w:trPr>
          <w:trHeight w:val="285"/>
        </w:trPr>
        <w:tc>
          <w:tcPr>
            <w:tcW w:w="3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22635C6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EE9CFFD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ADCD55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4F0EF1A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A118E6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E9052E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1C9CAE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578D47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77C5C1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2076AE49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9958" w14:textId="637F97A2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עץ 235 שורה 51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סווג כ</w:t>
            </w: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חוסר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SWP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= 47.2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6946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607AED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54.40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FCB919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1.18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D817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4E7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B8A9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0AEC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0.44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CEB2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0.05</w:t>
            </w:r>
          </w:p>
        </w:tc>
      </w:tr>
      <w:tr w:rsidR="00094700" w:rsidRPr="00094700" w14:paraId="6665F563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08DC19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F059B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39AD8E0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47.90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522E7B4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1.27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B6F3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65B7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F8679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6AA3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0.57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E080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0.06</w:t>
            </w:r>
          </w:p>
        </w:tc>
      </w:tr>
      <w:tr w:rsidR="00094700" w:rsidRPr="00094700" w14:paraId="6115C22B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83CDCC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B0E7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0AE6886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3.56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490ABDF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1.65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6869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560B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BFF8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1.69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5EC7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1.67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CE9E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0.07</w:t>
            </w:r>
          </w:p>
        </w:tc>
      </w:tr>
      <w:tr w:rsidR="00094700" w:rsidRPr="00094700" w14:paraId="4BB1E3FB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C6CC82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0456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3A92963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8.63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249AB9F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12B8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3FC7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8BF4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1.74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F48D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AE4A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8000"/>
                <w:sz w:val="22"/>
                <w:szCs w:val="22"/>
                <w:lang w:eastAsia="en-US"/>
              </w:rPr>
              <w:t>1.57</w:t>
            </w:r>
          </w:p>
        </w:tc>
      </w:tr>
      <w:tr w:rsidR="00094700" w:rsidRPr="00094700" w14:paraId="608AD476" w14:textId="77777777" w:rsidTr="00094700">
        <w:trPr>
          <w:trHeight w:val="285"/>
        </w:trPr>
        <w:tc>
          <w:tcPr>
            <w:tcW w:w="3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283F8D1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דוגמא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BED1B3B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לחץ [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m</w:t>
            </w: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]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23A6DD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CV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694C5EB" w14:textId="77777777" w:rsidR="00094700" w:rsidRPr="00094700" w:rsidRDefault="00094700" w:rsidP="00094700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  <w:t>ממוצע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479A91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rtl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A59376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BAED53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D36694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B72DCB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</w:pPr>
            <w:r w:rsidRPr="0009470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eastAsia="en-US"/>
              </w:rPr>
              <w:t>5</w:t>
            </w:r>
          </w:p>
        </w:tc>
      </w:tr>
      <w:tr w:rsidR="00094700" w:rsidRPr="00094700" w14:paraId="7FD225C2" w14:textId="77777777" w:rsidTr="00094700">
        <w:trPr>
          <w:trHeight w:val="285"/>
        </w:trPr>
        <w:tc>
          <w:tcPr>
            <w:tcW w:w="34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5AD99" w14:textId="1C818723" w:rsidR="00094700" w:rsidRPr="00094700" w:rsidRDefault="00094700" w:rsidP="00094700">
            <w:pPr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 xml:space="preserve">עץ 277 שורה 53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סווג כ</w:t>
            </w:r>
            <w:r w:rsidRPr="00094700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חוסר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  <w:t>–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SWP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=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lang w:eastAsia="en-US"/>
              </w:rPr>
              <w:t xml:space="preserve"> </w:t>
            </w:r>
            <w:r w:rsidR="000E5BB2">
              <w:rPr>
                <w:rFonts w:ascii="Arial" w:hAnsi="Arial" w:cs="Arial" w:hint="cs"/>
                <w:color w:val="000000"/>
                <w:sz w:val="22"/>
                <w:szCs w:val="22"/>
                <w:rtl/>
                <w:lang w:eastAsia="en-US"/>
              </w:rPr>
              <w:t>46</w:t>
            </w: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1B4A6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rtl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62DC3DF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0.48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642EC2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1.47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A5475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6E08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59B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21C8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1.46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C0B8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</w:tr>
      <w:tr w:rsidR="00094700" w:rsidRPr="00094700" w14:paraId="5ED70B03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FF71C6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C7AC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46BF8A9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22.55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3D35DD8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1.28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0C09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82E7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1.43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ADF52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0.95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63C0F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ADB2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0.03</w:t>
            </w:r>
          </w:p>
        </w:tc>
      </w:tr>
      <w:tr w:rsidR="00094700" w:rsidRPr="00094700" w14:paraId="4939E023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CE5EBC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53AAC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7B78B35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1.07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0862A0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1.42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6A184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EF21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910A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1.44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FA88A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16483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</w:tr>
      <w:tr w:rsidR="00094700" w:rsidRPr="00094700" w14:paraId="79C45475" w14:textId="77777777" w:rsidTr="00094700">
        <w:trPr>
          <w:trHeight w:val="285"/>
        </w:trPr>
        <w:tc>
          <w:tcPr>
            <w:tcW w:w="34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5883CB" w14:textId="77777777" w:rsidR="00094700" w:rsidRPr="00094700" w:rsidRDefault="00094700" w:rsidP="00094700">
            <w:pP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</w:p>
        </w:tc>
        <w:tc>
          <w:tcPr>
            <w:tcW w:w="12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4DDDB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FF"/>
            <w:noWrap/>
            <w:vAlign w:val="center"/>
            <w:hideMark/>
          </w:tcPr>
          <w:p w14:paraId="6D8015F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14.08</w:t>
            </w:r>
          </w:p>
        </w:tc>
        <w:tc>
          <w:tcPr>
            <w:tcW w:w="9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center"/>
            <w:hideMark/>
          </w:tcPr>
          <w:p w14:paraId="65D784D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1.52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0EDED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5631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1.38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7F60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1.77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25D17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FF0000"/>
                <w:sz w:val="22"/>
                <w:szCs w:val="22"/>
                <w:lang w:eastAsia="en-US"/>
              </w:rPr>
              <w:t>1.42</w:t>
            </w:r>
          </w:p>
        </w:tc>
        <w:tc>
          <w:tcPr>
            <w:tcW w:w="7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A25AE" w14:textId="77777777" w:rsidR="00094700" w:rsidRPr="00094700" w:rsidRDefault="00094700" w:rsidP="00094700">
            <w:pPr>
              <w:bidi w:val="0"/>
              <w:jc w:val="center"/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</w:pPr>
            <w:r w:rsidRPr="00094700">
              <w:rPr>
                <w:rFonts w:ascii="Arial" w:hAnsi="Arial" w:cs="Arial"/>
                <w:color w:val="87CEFA"/>
                <w:sz w:val="22"/>
                <w:szCs w:val="22"/>
                <w:lang w:eastAsia="en-US"/>
              </w:rPr>
              <w:t>0.01</w:t>
            </w:r>
          </w:p>
        </w:tc>
      </w:tr>
      <w:bookmarkEnd w:id="0"/>
    </w:tbl>
    <w:p w14:paraId="7BE8FAF2" w14:textId="77777777" w:rsidR="00C274F6" w:rsidRPr="00C274F6" w:rsidRDefault="00C274F6" w:rsidP="00C274F6">
      <w:pPr>
        <w:spacing w:line="276" w:lineRule="auto"/>
        <w:ind w:left="1615" w:rightChars="236" w:right="566"/>
        <w:rPr>
          <w:rFonts w:ascii="Arial" w:hAnsi="Arial" w:cs="Arial"/>
        </w:rPr>
      </w:pPr>
    </w:p>
    <w:sectPr w:rsidR="00C274F6" w:rsidRPr="00C274F6" w:rsidSect="007A2BAD">
      <w:headerReference w:type="default" r:id="rId15"/>
      <w:footerReference w:type="even" r:id="rId16"/>
      <w:footerReference w:type="default" r:id="rId17"/>
      <w:pgSz w:w="11906" w:h="16838"/>
      <w:pgMar w:top="2336" w:right="386" w:bottom="719" w:left="180" w:header="180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ED5E7A" w14:textId="77777777" w:rsidR="00CB48A4" w:rsidRDefault="00CB48A4">
      <w:r>
        <w:separator/>
      </w:r>
    </w:p>
  </w:endnote>
  <w:endnote w:type="continuationSeparator" w:id="0">
    <w:p w14:paraId="058728DC" w14:textId="77777777" w:rsidR="00CB48A4" w:rsidRDefault="00CB48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Benguiat Frisky">
    <w:altName w:val="Courier New"/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Guttman Yad-Brush">
    <w:panose1 w:val="02010401010101010101"/>
    <w:charset w:val="B1"/>
    <w:family w:val="auto"/>
    <w:pitch w:val="variable"/>
    <w:sig w:usb0="00000801" w:usb1="4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6F994" w14:textId="77777777" w:rsidR="00094700" w:rsidRDefault="00094700" w:rsidP="000C75BE">
    <w:pPr>
      <w:pStyle w:val="a4"/>
      <w:framePr w:wrap="around" w:vAnchor="text" w:hAnchor="text" w:xAlign="center" w:y="1"/>
      <w:rPr>
        <w:rStyle w:val="a7"/>
      </w:rPr>
    </w:pPr>
    <w:r>
      <w:rPr>
        <w:rStyle w:val="a7"/>
        <w:rtl/>
      </w:rPr>
      <w:fldChar w:fldCharType="begin"/>
    </w:r>
    <w:r>
      <w:rPr>
        <w:rStyle w:val="a7"/>
      </w:rPr>
      <w:instrText xml:space="preserve">PAGE  </w:instrText>
    </w:r>
    <w:r>
      <w:rPr>
        <w:rStyle w:val="a7"/>
        <w:rtl/>
      </w:rPr>
      <w:fldChar w:fldCharType="end"/>
    </w:r>
  </w:p>
  <w:p w14:paraId="35217C75" w14:textId="77777777" w:rsidR="00094700" w:rsidRDefault="00094700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5FDCA" w14:textId="77777777" w:rsidR="00094700" w:rsidRDefault="00094700" w:rsidP="000C75BE">
    <w:pPr>
      <w:pStyle w:val="a4"/>
      <w:framePr w:wrap="around" w:vAnchor="text" w:hAnchor="text" w:xAlign="center" w:y="1"/>
      <w:rPr>
        <w:rStyle w:val="a7"/>
      </w:rPr>
    </w:pPr>
    <w:r>
      <w:rPr>
        <w:rStyle w:val="a7"/>
        <w:rtl/>
      </w:rPr>
      <w:fldChar w:fldCharType="begin"/>
    </w:r>
    <w:r>
      <w:rPr>
        <w:rStyle w:val="a7"/>
      </w:rPr>
      <w:instrText xml:space="preserve">PAGE  </w:instrText>
    </w:r>
    <w:r>
      <w:rPr>
        <w:rStyle w:val="a7"/>
        <w:rtl/>
      </w:rPr>
      <w:fldChar w:fldCharType="separate"/>
    </w:r>
    <w:r w:rsidR="00DA018A">
      <w:rPr>
        <w:rStyle w:val="a7"/>
        <w:noProof/>
        <w:rtl/>
      </w:rPr>
      <w:t>4</w:t>
    </w:r>
    <w:r>
      <w:rPr>
        <w:rStyle w:val="a7"/>
        <w:rtl/>
      </w:rPr>
      <w:fldChar w:fldCharType="end"/>
    </w:r>
  </w:p>
  <w:p w14:paraId="7A562238" w14:textId="77777777" w:rsidR="00094700" w:rsidRDefault="000947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D1FA2" w14:textId="77777777" w:rsidR="00CB48A4" w:rsidRDefault="00CB48A4">
      <w:r>
        <w:separator/>
      </w:r>
    </w:p>
  </w:footnote>
  <w:footnote w:type="continuationSeparator" w:id="0">
    <w:p w14:paraId="16B5FE5A" w14:textId="77777777" w:rsidR="00CB48A4" w:rsidRDefault="00CB48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BE05B" w14:textId="77777777" w:rsidR="00094700" w:rsidRDefault="00094700" w:rsidP="00C47FC9">
    <w:pPr>
      <w:pStyle w:val="2"/>
      <w:bidi/>
      <w:ind w:leftChars="-192" w:left="-461" w:firstLine="26"/>
      <w:jc w:val="both"/>
      <w:rPr>
        <w:rFonts w:ascii="Arial" w:hAnsi="Arial" w:cs="Arial"/>
        <w:b w:val="0"/>
        <w:bCs w:val="0"/>
        <w:sz w:val="24"/>
        <w:szCs w:val="24"/>
        <w:u w:val="none"/>
        <w:rtl/>
      </w:rPr>
    </w:pPr>
    <w:r>
      <w:rPr>
        <w:rFonts w:ascii="Benguiat Frisky" w:hAnsi="Benguiat Frisky" w:cs="Guttman Yad-Brush" w:hint="cs"/>
        <w:i/>
        <w:iCs/>
        <w:color w:val="008000"/>
        <w:sz w:val="44"/>
        <w:szCs w:val="42"/>
        <w:u w:val="none"/>
        <w:rtl/>
      </w:rPr>
      <w:t xml:space="preserve"> אקו</w:t>
    </w:r>
    <w:r>
      <w:rPr>
        <w:rFonts w:ascii="Benguiat Frisky" w:hAnsi="Benguiat Frisky" w:cs="Guttman Yad-Brush" w:hint="cs"/>
        <w:color w:val="008000"/>
        <w:sz w:val="44"/>
        <w:szCs w:val="42"/>
        <w:u w:val="none"/>
        <w:rtl/>
      </w:rPr>
      <w:t>-סטרים</w:t>
    </w:r>
    <w:r>
      <w:rPr>
        <w:rFonts w:ascii="Benguiat Frisky" w:hAnsi="Benguiat Frisky" w:cs="Tahoma" w:hint="cs"/>
        <w:i/>
        <w:iCs/>
        <w:color w:val="008000"/>
        <w:sz w:val="40"/>
        <w:szCs w:val="40"/>
        <w:u w:val="none"/>
        <w:rtl/>
      </w:rPr>
      <w:t>,</w:t>
    </w:r>
    <w:r>
      <w:rPr>
        <w:rFonts w:ascii="Tahoma" w:hAnsi="Tahoma" w:cs="Tahoma" w:hint="cs"/>
        <w:i/>
        <w:iCs/>
        <w:color w:val="0000FF"/>
        <w:sz w:val="40"/>
        <w:szCs w:val="40"/>
        <w:u w:val="none"/>
        <w:rtl/>
      </w:rPr>
      <w:t xml:space="preserve"> </w:t>
    </w:r>
    <w:r>
      <w:rPr>
        <w:rFonts w:ascii="Tahoma" w:hAnsi="Tahoma" w:cs="Tahoma" w:hint="cs"/>
        <w:i/>
        <w:iCs/>
        <w:color w:val="0000FF"/>
        <w:sz w:val="24"/>
        <w:szCs w:val="24"/>
        <w:u w:val="none"/>
        <w:rtl/>
      </w:rPr>
      <w:t xml:space="preserve">מים וסביבה.                   </w:t>
    </w:r>
    <w:r>
      <w:rPr>
        <w:rFonts w:ascii="Tahoma" w:hAnsi="Tahoma" w:cs="Tahoma"/>
        <w:i/>
        <w:iCs/>
        <w:color w:val="0000FF"/>
        <w:sz w:val="24"/>
        <w:szCs w:val="24"/>
        <w:u w:val="none"/>
      </w:rPr>
      <w:t xml:space="preserve"> </w:t>
    </w:r>
    <w:r>
      <w:rPr>
        <w:rFonts w:cs="Times New Roman"/>
        <w:b w:val="0"/>
        <w:bCs w:val="0"/>
        <w:i/>
        <w:iCs/>
        <w:color w:val="0000FF"/>
        <w:sz w:val="24"/>
        <w:szCs w:val="24"/>
        <w:u w:val="none"/>
      </w:rPr>
      <w:t xml:space="preserve"> </w:t>
    </w:r>
    <w:r>
      <w:rPr>
        <w:rFonts w:ascii="Bookman Old Style" w:hAnsi="Bookman Old Style" w:cs="Times New Roman"/>
        <w:i/>
        <w:iCs/>
        <w:color w:val="008000"/>
        <w:sz w:val="44"/>
        <w:szCs w:val="44"/>
        <w:u w:val="none"/>
      </w:rPr>
      <w:t>Eco-Stream,</w:t>
    </w:r>
    <w:r>
      <w:rPr>
        <w:rFonts w:ascii="Bookman Old Style" w:hAnsi="Bookman Old Style" w:cs="Times New Roman"/>
        <w:i/>
        <w:iCs/>
        <w:color w:val="0000FF"/>
        <w:sz w:val="24"/>
        <w:szCs w:val="24"/>
        <w:u w:val="none"/>
      </w:rPr>
      <w:t xml:space="preserve"> Water &amp; Environment</w:t>
    </w:r>
    <w:r>
      <w:rPr>
        <w:rFonts w:ascii="Bookman Old Style" w:hAnsi="Bookman Old Style" w:cs="Times New Roman"/>
        <w:b w:val="0"/>
        <w:bCs w:val="0"/>
        <w:i/>
        <w:iCs/>
        <w:color w:val="0000FF"/>
        <w:sz w:val="24"/>
        <w:szCs w:val="24"/>
        <w:u w:val="none"/>
      </w:rPr>
      <w:t xml:space="preserve">  </w:t>
    </w:r>
    <w:r>
      <w:rPr>
        <w:rFonts w:cs="Times New Roman"/>
        <w:b w:val="0"/>
        <w:bCs w:val="0"/>
        <w:i/>
        <w:iCs/>
        <w:color w:val="0000FF"/>
        <w:sz w:val="24"/>
        <w:szCs w:val="24"/>
        <w:u w:val="none"/>
      </w:rPr>
      <w:t xml:space="preserve">      </w:t>
    </w:r>
    <w:r>
      <w:rPr>
        <w:rFonts w:ascii="Arial" w:hAnsi="Arial" w:cs="Arial" w:hint="cs"/>
        <w:b w:val="0"/>
        <w:bCs w:val="0"/>
        <w:sz w:val="24"/>
        <w:szCs w:val="24"/>
        <w:u w:val="none"/>
        <w:rtl/>
      </w:rPr>
      <w:t xml:space="preserve">    </w:t>
    </w:r>
  </w:p>
  <w:p w14:paraId="121AADD9" w14:textId="77777777" w:rsidR="00094700" w:rsidRDefault="00094700" w:rsidP="00A435D7">
    <w:pPr>
      <w:pStyle w:val="2"/>
      <w:bidi/>
      <w:ind w:leftChars="-192" w:left="-461" w:firstLine="26"/>
      <w:jc w:val="both"/>
      <w:rPr>
        <w:rFonts w:ascii="Arial" w:hAnsi="Arial" w:cs="Arial"/>
        <w:b w:val="0"/>
        <w:bCs w:val="0"/>
        <w:sz w:val="24"/>
        <w:szCs w:val="24"/>
        <w:u w:val="none"/>
      </w:rPr>
    </w:pPr>
    <w:r>
      <w:rPr>
        <w:rFonts w:ascii="Arial" w:hAnsi="Arial" w:cs="Arial" w:hint="cs"/>
        <w:b w:val="0"/>
        <w:bCs w:val="0"/>
        <w:sz w:val="24"/>
        <w:szCs w:val="24"/>
        <w:u w:val="none"/>
        <w:rtl/>
      </w:rPr>
      <w:t xml:space="preserve">     ד"ר גידי שגיא, מושב חרב לאת, 38860    </w:t>
    </w:r>
    <w:r>
      <w:rPr>
        <w:rFonts w:ascii="Arial" w:hAnsi="Arial" w:cs="Arial"/>
        <w:b w:val="0"/>
        <w:bCs w:val="0"/>
        <w:sz w:val="24"/>
        <w:szCs w:val="24"/>
        <w:u w:val="none"/>
      </w:rPr>
      <w:t xml:space="preserve">et, 38860, Israel                                               </w:t>
    </w:r>
    <w:r>
      <w:rPr>
        <w:rFonts w:ascii="Arial" w:hAnsi="Arial" w:cs="Arial"/>
        <w:b w:val="0"/>
        <w:bCs w:val="0"/>
        <w:sz w:val="24"/>
        <w:szCs w:val="24"/>
        <w:u w:val="none"/>
        <w:rtl/>
      </w:rPr>
      <w:t>‘</w:t>
    </w:r>
    <w:r>
      <w:rPr>
        <w:rFonts w:ascii="Arial" w:hAnsi="Arial" w:cs="Arial"/>
        <w:b w:val="0"/>
        <w:bCs w:val="0"/>
        <w:sz w:val="24"/>
        <w:szCs w:val="24"/>
        <w:u w:val="none"/>
      </w:rPr>
      <w:t>Dr. Gidi Sagi, Herev Le</w:t>
    </w:r>
  </w:p>
  <w:p w14:paraId="248C0672" w14:textId="77777777" w:rsidR="00094700" w:rsidRDefault="00094700" w:rsidP="00C8567E">
    <w:pPr>
      <w:pStyle w:val="2"/>
      <w:bidi/>
      <w:ind w:leftChars="-192" w:left="-461"/>
      <w:rPr>
        <w:rFonts w:ascii="Arial" w:hAnsi="Arial" w:cs="Arial"/>
        <w:b w:val="0"/>
        <w:bCs w:val="0"/>
        <w:sz w:val="24"/>
        <w:szCs w:val="24"/>
        <w:u w:val="none"/>
        <w:rtl/>
      </w:rPr>
    </w:pPr>
    <w:r>
      <w:rPr>
        <w:rFonts w:ascii="Arial" w:hAnsi="Arial" w:cs="Arial" w:hint="cs"/>
        <w:b w:val="0"/>
        <w:bCs w:val="0"/>
        <w:sz w:val="24"/>
        <w:szCs w:val="24"/>
        <w:u w:val="none"/>
        <w:rtl/>
      </w:rPr>
      <w:t xml:space="preserve">     טל:  6365330- 04  נייד:  2817770 - 050                               </w:t>
    </w:r>
    <w:r>
      <w:rPr>
        <w:rFonts w:ascii="Arial" w:hAnsi="Arial" w:cs="Arial" w:hint="cs"/>
        <w:b w:val="0"/>
        <w:bCs w:val="0"/>
        <w:sz w:val="24"/>
        <w:szCs w:val="24"/>
        <w:u w:val="none"/>
      </w:rPr>
      <w:t>T</w:t>
    </w:r>
    <w:r>
      <w:rPr>
        <w:rFonts w:ascii="Arial" w:hAnsi="Arial" w:cs="Arial"/>
        <w:b w:val="0"/>
        <w:bCs w:val="0"/>
        <w:sz w:val="24"/>
        <w:szCs w:val="24"/>
        <w:u w:val="none"/>
      </w:rPr>
      <w:t xml:space="preserve">el: +972 4 6365330,  Mobile: +972 50 2817770 </w:t>
    </w:r>
    <w:r>
      <w:rPr>
        <w:rFonts w:ascii="Arial" w:hAnsi="Arial" w:cs="Arial" w:hint="cs"/>
        <w:b w:val="0"/>
        <w:bCs w:val="0"/>
        <w:sz w:val="24"/>
        <w:szCs w:val="24"/>
        <w:u w:val="none"/>
        <w:rtl/>
      </w:rPr>
      <w:t xml:space="preserve">  </w:t>
    </w:r>
  </w:p>
  <w:p w14:paraId="2AE00820" w14:textId="77777777" w:rsidR="00094700" w:rsidRDefault="00094700" w:rsidP="00C47FC9">
    <w:pPr>
      <w:ind w:leftChars="-192" w:left="-461"/>
      <w:rPr>
        <w:rFonts w:ascii="Arial" w:hAnsi="Arial" w:cs="Arial"/>
      </w:rPr>
    </w:pPr>
    <w:r>
      <w:rPr>
        <w:rFonts w:ascii="Arial" w:hAnsi="Arial" w:cs="Arial" w:hint="cs"/>
        <w:rtl/>
      </w:rPr>
      <w:t xml:space="preserve">     פקס: 6365822 </w:t>
    </w:r>
    <w:r>
      <w:rPr>
        <w:rFonts w:ascii="Arial" w:hAnsi="Arial" w:cs="Arial"/>
        <w:rtl/>
      </w:rPr>
      <w:t>–</w:t>
    </w:r>
    <w:r>
      <w:rPr>
        <w:rFonts w:ascii="Arial" w:hAnsi="Arial" w:cs="Arial" w:hint="cs"/>
        <w:rtl/>
      </w:rPr>
      <w:t xml:space="preserve"> 04                                                                                                        </w:t>
    </w:r>
    <w:r>
      <w:rPr>
        <w:rFonts w:ascii="Arial" w:hAnsi="Arial" w:cs="Arial"/>
      </w:rPr>
      <w:t xml:space="preserve"> Fax: +972 4 6365822</w:t>
    </w:r>
    <w:r>
      <w:rPr>
        <w:rFonts w:ascii="Arial" w:hAnsi="Arial" w:cs="Arial" w:hint="cs"/>
        <w:rtl/>
      </w:rPr>
      <w:t xml:space="preserve"> </w:t>
    </w:r>
  </w:p>
  <w:p w14:paraId="6FA47CC1" w14:textId="77777777" w:rsidR="00094700" w:rsidRDefault="00094700" w:rsidP="002428BF">
    <w:pPr>
      <w:ind w:leftChars="-192" w:left="-461"/>
      <w:jc w:val="center"/>
      <w:rPr>
        <w:color w:val="0000FF"/>
        <w:u w:val="single"/>
        <w:rtl/>
      </w:rPr>
    </w:pPr>
    <w:hyperlink r:id="rId1" w:history="1">
      <w:r w:rsidRPr="002616D9">
        <w:rPr>
          <w:rStyle w:val="Hyperlink"/>
        </w:rPr>
        <w:t>gsagi@ecostream.co.il</w:t>
      </w:r>
    </w:hyperlink>
    <w:r>
      <w:rPr>
        <w:color w:val="0000FF"/>
        <w:u w:val="single"/>
      </w:rPr>
      <w:t xml:space="preserve"> </w:t>
    </w:r>
    <w:r>
      <w:rPr>
        <w:rFonts w:hint="cs"/>
        <w:color w:val="0000FF"/>
        <w:u w:val="single"/>
        <w:rtl/>
      </w:rPr>
      <w:t xml:space="preserve"> </w:t>
    </w:r>
  </w:p>
  <w:p w14:paraId="1452DCBF" w14:textId="77777777" w:rsidR="00094700" w:rsidRDefault="00094700">
    <w:pPr>
      <w:jc w:val="center"/>
      <w:rPr>
        <w:color w:val="0000FF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0E2"/>
    <w:multiLevelType w:val="hybridMultilevel"/>
    <w:tmpl w:val="3B2EACC2"/>
    <w:lvl w:ilvl="0" w:tplc="C630CD30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</w:lvl>
  </w:abstractNum>
  <w:abstractNum w:abstractNumId="1" w15:restartNumberingAfterBreak="0">
    <w:nsid w:val="1D9E77DB"/>
    <w:multiLevelType w:val="multilevel"/>
    <w:tmpl w:val="48960F88"/>
    <w:lvl w:ilvl="0">
      <w:start w:val="3"/>
      <w:numFmt w:val="decimal"/>
      <w:lvlText w:val="%1"/>
      <w:lvlJc w:val="left"/>
      <w:pPr>
        <w:tabs>
          <w:tab w:val="num" w:pos="360"/>
        </w:tabs>
        <w:ind w:left="360" w:righ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righ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righ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320"/>
        </w:tabs>
        <w:ind w:left="4320" w:righ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400"/>
        </w:tabs>
        <w:ind w:left="5400" w:righ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840"/>
        </w:tabs>
        <w:ind w:left="6840" w:righ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920"/>
        </w:tabs>
        <w:ind w:left="7920" w:righ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360"/>
        </w:tabs>
        <w:ind w:left="9360" w:righ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440"/>
        </w:tabs>
        <w:ind w:left="10440" w:right="10440" w:hanging="1800"/>
      </w:pPr>
      <w:rPr>
        <w:rFonts w:hint="default"/>
      </w:rPr>
    </w:lvl>
  </w:abstractNum>
  <w:abstractNum w:abstractNumId="2" w15:restartNumberingAfterBreak="0">
    <w:nsid w:val="2D3D3D83"/>
    <w:multiLevelType w:val="multilevel"/>
    <w:tmpl w:val="25E4F22A"/>
    <w:lvl w:ilvl="0">
      <w:start w:val="1"/>
      <w:numFmt w:val="decimal"/>
      <w:lvlText w:val="%1"/>
      <w:lvlJc w:val="left"/>
      <w:pPr>
        <w:tabs>
          <w:tab w:val="num" w:pos="360"/>
        </w:tabs>
        <w:ind w:left="360" w:righ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righ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righ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righ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righ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righ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righ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righ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right="7560" w:hanging="1800"/>
      </w:pPr>
      <w:rPr>
        <w:rFonts w:hint="default"/>
      </w:rPr>
    </w:lvl>
  </w:abstractNum>
  <w:abstractNum w:abstractNumId="3" w15:restartNumberingAfterBreak="0">
    <w:nsid w:val="2F2255B2"/>
    <w:multiLevelType w:val="hybridMultilevel"/>
    <w:tmpl w:val="3C9E079A"/>
    <w:lvl w:ilvl="0" w:tplc="508A24D4">
      <w:start w:val="3"/>
      <w:numFmt w:val="bullet"/>
      <w:lvlText w:val="-"/>
      <w:lvlJc w:val="left"/>
      <w:pPr>
        <w:tabs>
          <w:tab w:val="num" w:pos="1080"/>
        </w:tabs>
        <w:ind w:left="1080" w:righ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righ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righ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righ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righ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righ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righ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righ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right="6840" w:hanging="360"/>
      </w:pPr>
      <w:rPr>
        <w:rFonts w:ascii="Wingdings" w:hAnsi="Wingdings" w:hint="default"/>
      </w:rPr>
    </w:lvl>
  </w:abstractNum>
  <w:abstractNum w:abstractNumId="4" w15:restartNumberingAfterBreak="0">
    <w:nsid w:val="2F661074"/>
    <w:multiLevelType w:val="multilevel"/>
    <w:tmpl w:val="917E2ED4"/>
    <w:lvl w:ilvl="0">
      <w:start w:val="1"/>
      <w:numFmt w:val="decimal"/>
      <w:lvlText w:val="%1."/>
      <w:lvlJc w:val="left"/>
      <w:pPr>
        <w:tabs>
          <w:tab w:val="num" w:pos="1975"/>
        </w:tabs>
        <w:ind w:left="197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2335"/>
        </w:tabs>
        <w:ind w:left="233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335"/>
        </w:tabs>
        <w:ind w:left="233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695"/>
        </w:tabs>
        <w:ind w:left="26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695"/>
        </w:tabs>
        <w:ind w:left="269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055"/>
        </w:tabs>
        <w:ind w:left="30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055"/>
        </w:tabs>
        <w:ind w:left="305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15"/>
        </w:tabs>
        <w:ind w:left="34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775"/>
        </w:tabs>
        <w:ind w:left="3775" w:hanging="2160"/>
      </w:pPr>
      <w:rPr>
        <w:rFonts w:hint="default"/>
      </w:rPr>
    </w:lvl>
  </w:abstractNum>
  <w:abstractNum w:abstractNumId="5" w15:restartNumberingAfterBreak="0">
    <w:nsid w:val="52D46081"/>
    <w:multiLevelType w:val="multilevel"/>
    <w:tmpl w:val="252EA9E8"/>
    <w:lvl w:ilvl="0">
      <w:start w:val="4"/>
      <w:numFmt w:val="decimal"/>
      <w:lvlText w:val="%1"/>
      <w:lvlJc w:val="left"/>
      <w:pPr>
        <w:tabs>
          <w:tab w:val="num" w:pos="450"/>
        </w:tabs>
        <w:ind w:left="450" w:righ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70"/>
        </w:tabs>
        <w:ind w:left="1170" w:right="11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righ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righ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righ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righ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righ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righ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right="7560" w:hanging="1800"/>
      </w:pPr>
      <w:rPr>
        <w:rFonts w:hint="default"/>
      </w:rPr>
    </w:lvl>
  </w:abstractNum>
  <w:abstractNum w:abstractNumId="6" w15:restartNumberingAfterBreak="0">
    <w:nsid w:val="5A9A1AAC"/>
    <w:multiLevelType w:val="multilevel"/>
    <w:tmpl w:val="07A23F0C"/>
    <w:lvl w:ilvl="0">
      <w:start w:val="2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righ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800"/>
        </w:tabs>
        <w:ind w:left="1800" w:righ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520"/>
        </w:tabs>
        <w:ind w:left="2520" w:righ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80"/>
        </w:tabs>
        <w:ind w:left="2880" w:righ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600"/>
        </w:tabs>
        <w:ind w:left="3600" w:righ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960"/>
        </w:tabs>
        <w:ind w:left="3960" w:righ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680"/>
        </w:tabs>
        <w:ind w:left="4680" w:righ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5400"/>
        </w:tabs>
        <w:ind w:left="5400" w:right="5400" w:hanging="2160"/>
      </w:pPr>
      <w:rPr>
        <w:rFonts w:hint="default"/>
      </w:rPr>
    </w:lvl>
  </w:abstractNum>
  <w:abstractNum w:abstractNumId="7" w15:restartNumberingAfterBreak="0">
    <w:nsid w:val="746E69FB"/>
    <w:multiLevelType w:val="hybridMultilevel"/>
    <w:tmpl w:val="2806D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298964">
    <w:abstractNumId w:val="2"/>
  </w:num>
  <w:num w:numId="2" w16cid:durableId="1934851259">
    <w:abstractNumId w:val="6"/>
  </w:num>
  <w:num w:numId="3" w16cid:durableId="839350528">
    <w:abstractNumId w:val="3"/>
  </w:num>
  <w:num w:numId="4" w16cid:durableId="1496264565">
    <w:abstractNumId w:val="5"/>
  </w:num>
  <w:num w:numId="5" w16cid:durableId="837116350">
    <w:abstractNumId w:val="1"/>
  </w:num>
  <w:num w:numId="6" w16cid:durableId="2059544145">
    <w:abstractNumId w:val="0"/>
  </w:num>
  <w:num w:numId="7" w16cid:durableId="1650358717">
    <w:abstractNumId w:val="4"/>
  </w:num>
  <w:num w:numId="8" w16cid:durableId="10822893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72E"/>
    <w:rsid w:val="00082C24"/>
    <w:rsid w:val="00094700"/>
    <w:rsid w:val="000C75BE"/>
    <w:rsid w:val="000E5BB2"/>
    <w:rsid w:val="00105221"/>
    <w:rsid w:val="002428BF"/>
    <w:rsid w:val="002965A6"/>
    <w:rsid w:val="002B4943"/>
    <w:rsid w:val="002C27AA"/>
    <w:rsid w:val="002F582B"/>
    <w:rsid w:val="003372F9"/>
    <w:rsid w:val="003F5864"/>
    <w:rsid w:val="0046786F"/>
    <w:rsid w:val="00580E27"/>
    <w:rsid w:val="006558B0"/>
    <w:rsid w:val="00756EE0"/>
    <w:rsid w:val="007A09D5"/>
    <w:rsid w:val="007A2BAD"/>
    <w:rsid w:val="007A3619"/>
    <w:rsid w:val="007C6809"/>
    <w:rsid w:val="007F6219"/>
    <w:rsid w:val="00814921"/>
    <w:rsid w:val="00867B44"/>
    <w:rsid w:val="008A6B63"/>
    <w:rsid w:val="009418F4"/>
    <w:rsid w:val="009669A2"/>
    <w:rsid w:val="009961C1"/>
    <w:rsid w:val="009C5792"/>
    <w:rsid w:val="009F3B9F"/>
    <w:rsid w:val="00A435D7"/>
    <w:rsid w:val="00A521C5"/>
    <w:rsid w:val="00A81B8A"/>
    <w:rsid w:val="00B15731"/>
    <w:rsid w:val="00B510FB"/>
    <w:rsid w:val="00B739D7"/>
    <w:rsid w:val="00BA5572"/>
    <w:rsid w:val="00BE7C37"/>
    <w:rsid w:val="00C07A38"/>
    <w:rsid w:val="00C274F6"/>
    <w:rsid w:val="00C305CC"/>
    <w:rsid w:val="00C47FC9"/>
    <w:rsid w:val="00C8567E"/>
    <w:rsid w:val="00C85B7F"/>
    <w:rsid w:val="00CB48A4"/>
    <w:rsid w:val="00CC472E"/>
    <w:rsid w:val="00D930D3"/>
    <w:rsid w:val="00DA018A"/>
    <w:rsid w:val="00DB7D53"/>
    <w:rsid w:val="00E675DF"/>
    <w:rsid w:val="00F107C5"/>
    <w:rsid w:val="00F14E50"/>
    <w:rsid w:val="00F935F8"/>
    <w:rsid w:val="00F95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CA4B2B"/>
  <w15:chartTrackingRefBased/>
  <w15:docId w15:val="{914B2166-DB5F-4A41-8A0D-23F19B750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B9F"/>
    <w:pPr>
      <w:bidi/>
    </w:pPr>
    <w:rPr>
      <w:sz w:val="24"/>
      <w:szCs w:val="24"/>
      <w:lang w:eastAsia="he-IL"/>
    </w:rPr>
  </w:style>
  <w:style w:type="paragraph" w:styleId="1">
    <w:name w:val="heading 1"/>
    <w:basedOn w:val="a"/>
    <w:next w:val="a"/>
    <w:qFormat/>
    <w:pPr>
      <w:keepNext/>
      <w:outlineLvl w:val="0"/>
    </w:pPr>
    <w:rPr>
      <w:color w:val="0000FF"/>
      <w:u w:val="single"/>
    </w:rPr>
  </w:style>
  <w:style w:type="paragraph" w:styleId="2">
    <w:name w:val="heading 2"/>
    <w:basedOn w:val="a"/>
    <w:next w:val="a"/>
    <w:qFormat/>
    <w:pPr>
      <w:keepNext/>
      <w:bidi w:val="0"/>
      <w:outlineLvl w:val="1"/>
    </w:pPr>
    <w:rPr>
      <w:rFonts w:cs="Miriam"/>
      <w:b/>
      <w:bCs/>
      <w:noProof/>
      <w:sz w:val="28"/>
      <w:szCs w:val="20"/>
      <w:u w:val="single"/>
    </w:rPr>
  </w:style>
  <w:style w:type="paragraph" w:styleId="5">
    <w:name w:val="heading 5"/>
    <w:basedOn w:val="a"/>
    <w:next w:val="a"/>
    <w:qFormat/>
    <w:rsid w:val="009F3B9F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character" w:styleId="Hyperlink">
    <w:name w:val="Hyperlink"/>
    <w:basedOn w:val="a0"/>
    <w:rPr>
      <w:color w:val="0000FF"/>
      <w:u w:val="single"/>
    </w:rPr>
  </w:style>
  <w:style w:type="character" w:styleId="FollowedHyperlink">
    <w:name w:val="FollowedHyperlink"/>
    <w:basedOn w:val="a0"/>
    <w:rPr>
      <w:color w:val="800080"/>
      <w:u w:val="single"/>
    </w:rPr>
  </w:style>
  <w:style w:type="paragraph" w:styleId="a5">
    <w:name w:val="Body Text Indent"/>
    <w:basedOn w:val="a"/>
    <w:pPr>
      <w:ind w:right="1260" w:firstLine="1440"/>
    </w:pPr>
    <w:rPr>
      <w:rFonts w:ascii="Arial" w:hAnsi="Arial" w:cs="Arial"/>
    </w:rPr>
  </w:style>
  <w:style w:type="table" w:styleId="10">
    <w:name w:val="Table Grid 1"/>
    <w:basedOn w:val="a1"/>
    <w:rsid w:val="009F3B9F"/>
    <w:pPr>
      <w:bidi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6">
    <w:name w:val="Table Grid"/>
    <w:basedOn w:val="a1"/>
    <w:rsid w:val="00867B44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0C75BE"/>
  </w:style>
  <w:style w:type="paragraph" w:styleId="a8">
    <w:name w:val="List Paragraph"/>
    <w:basedOn w:val="a"/>
    <w:uiPriority w:val="34"/>
    <w:qFormat/>
    <w:rsid w:val="00C856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1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gsagi@ecostream.co.i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pplication%20Data\Microsoft\Templates\&#1488;&#1511;&#1493;STREAM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אקוSTREAM</Template>
  <TotalTime>37</TotalTime>
  <Pages>5</Pages>
  <Words>496</Words>
  <Characters>2832</Characters>
  <Application>Microsoft Office Word</Application>
  <DocSecurity>0</DocSecurity>
  <Lines>23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לכבוד</vt:lpstr>
      <vt:lpstr>לכבוד</vt:lpstr>
    </vt:vector>
  </TitlesOfParts>
  <Company/>
  <LinksUpToDate>false</LinksUpToDate>
  <CharactersWithSpaces>3322</CharactersWithSpaces>
  <SharedDoc>false</SharedDoc>
  <HLinks>
    <vt:vector size="6" baseType="variant">
      <vt:variant>
        <vt:i4>1114224</vt:i4>
      </vt:variant>
      <vt:variant>
        <vt:i4>0</vt:i4>
      </vt:variant>
      <vt:variant>
        <vt:i4>0</vt:i4>
      </vt:variant>
      <vt:variant>
        <vt:i4>5</vt:i4>
      </vt:variant>
      <vt:variant>
        <vt:lpwstr>mailto:gsagi@inter.net.il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לכבוד</dc:title>
  <dc:subject/>
  <dc:creator>Gidi</dc:creator>
  <cp:keywords/>
  <dc:description/>
  <cp:lastModifiedBy>סתיו מרזוק</cp:lastModifiedBy>
  <cp:revision>8</cp:revision>
  <cp:lastPrinted>2005-12-04T15:19:00Z</cp:lastPrinted>
  <dcterms:created xsi:type="dcterms:W3CDTF">2022-09-01T12:50:00Z</dcterms:created>
  <dcterms:modified xsi:type="dcterms:W3CDTF">2022-11-27T07:09:00Z</dcterms:modified>
</cp:coreProperties>
</file>